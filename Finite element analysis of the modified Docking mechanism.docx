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18A8536D" w14:textId="77777777" w:rsidTr="00A43A5B">
        <w:trPr>
          <w:cantSplit/>
          <w:trHeight w:val="4488"/>
        </w:trPr>
        <w:tc>
          <w:tcPr>
            <w:tcW w:w="6285" w:type="dxa"/>
          </w:tcPr>
          <w:p w14:paraId="3F84268B" w14:textId="730AA8B6" w:rsidR="00F448BC" w:rsidRDefault="00002D55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F7555C" wp14:editId="64C50C8B">
                  <wp:extent cx="3853815" cy="1950085"/>
                  <wp:effectExtent l="0" t="0" r="0" b="0"/>
                  <wp:docPr id="1818162632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162632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5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605D412A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4BC78181" w14:textId="27EF129C" w:rsidR="00B77317" w:rsidRPr="00CD1539" w:rsidRDefault="00002D55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</w:t>
                  </w:r>
                  <w:r w:rsidR="002C0029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of Modified Docking Mechanism</w:t>
                  </w:r>
                </w:p>
                <w:p w14:paraId="3FC017FE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476534DA" w14:textId="7191408D" w:rsidR="00B77317" w:rsidRPr="00CD1539" w:rsidRDefault="00002D55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Tuesday, December 17, 2024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proofErr w:type="spellStart"/>
                  <w:proofErr w:type="gramStart"/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2C0029">
                    <w:rPr>
                      <w:rStyle w:val="Strong"/>
                      <w:b w:val="0"/>
                      <w:sz w:val="20"/>
                      <w:szCs w:val="20"/>
                    </w:rPr>
                    <w:t>Mohammadali</w:t>
                  </w:r>
                  <w:proofErr w:type="spellEnd"/>
                  <w:proofErr w:type="gramEnd"/>
                  <w:r w:rsidR="002C0029">
                    <w:rPr>
                      <w:rStyle w:val="Strong"/>
                      <w:b w:val="0"/>
                      <w:sz w:val="20"/>
                      <w:szCs w:val="20"/>
                    </w:rPr>
                    <w:t xml:space="preserve"> Rashidioun, Roberto Torres</w:t>
                  </w:r>
                </w:p>
                <w:p w14:paraId="10A97746" w14:textId="77110737" w:rsidR="00B77317" w:rsidRPr="00CD1539" w:rsidRDefault="00002D55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Static </w:t>
                  </w:r>
                  <w:r w:rsidR="002C0029">
                    <w:rPr>
                      <w:rStyle w:val="Strong"/>
                      <w:b w:val="0"/>
                      <w:sz w:val="20"/>
                      <w:szCs w:val="20"/>
                    </w:rPr>
                    <w:t>analysis of docking mechanism</w:t>
                  </w:r>
                </w:p>
                <w:p w14:paraId="5051775E" w14:textId="0B9A7407" w:rsidR="00B77317" w:rsidRPr="006A441F" w:rsidRDefault="00002D55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1C5876A3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7499D74C" w14:textId="29A6434B" w:rsidR="00B77317" w:rsidRDefault="00002D55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385F2053" w14:textId="100FF2A1" w:rsidR="00002D55" w:rsidRDefault="001041F1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85352355" w:history="1">
                        <w:r w:rsidR="00002D55" w:rsidRPr="008E1CAB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002D55">
                          <w:rPr>
                            <w:noProof/>
                            <w:webHidden/>
                          </w:rPr>
                          <w:tab/>
                        </w:r>
                        <w:r w:rsidR="00002D5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002D55">
                          <w:rPr>
                            <w:noProof/>
                            <w:webHidden/>
                          </w:rPr>
                          <w:instrText xml:space="preserve"> PAGEREF _Toc185352355 \h </w:instrText>
                        </w:r>
                        <w:r w:rsidR="00002D55">
                          <w:rPr>
                            <w:noProof/>
                            <w:webHidden/>
                          </w:rPr>
                        </w:r>
                        <w:r w:rsidR="00002D5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002D55">
                          <w:rPr>
                            <w:noProof/>
                            <w:webHidden/>
                          </w:rPr>
                          <w:t>1</w:t>
                        </w:r>
                        <w:r w:rsidR="00002D5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467F395" w14:textId="640E8A18" w:rsidR="00002D55" w:rsidRDefault="00002D55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2356" w:history="1">
                        <w:r w:rsidRPr="008E1CAB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_Toc185352356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2F87665" w14:textId="7D754786" w:rsidR="00002D55" w:rsidRDefault="00002D55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2357" w:history="1">
                        <w:r w:rsidRPr="008E1CAB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_Toc185352357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0E2BD4F" w14:textId="646A62F1" w:rsidR="00002D55" w:rsidRDefault="00002D55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2358" w:history="1">
                        <w:r w:rsidRPr="008E1CAB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_Toc185352358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5855783" w14:textId="56FD21E7" w:rsidR="00002D55" w:rsidRDefault="00002D55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2359" w:history="1">
                        <w:r w:rsidRPr="008E1CAB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_Toc185352359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77B384D" w14:textId="3DF5FDA6" w:rsidR="00002D55" w:rsidRDefault="00002D55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2360" w:history="1">
                        <w:r w:rsidRPr="008E1CAB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_Toc185352360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D2B9140" w14:textId="5E348D26" w:rsidR="00002D55" w:rsidRDefault="00002D55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2361" w:history="1">
                        <w:r w:rsidRPr="008E1CAB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_Toc185352361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B7035B1" w14:textId="359DD27C" w:rsidR="00002D55" w:rsidRDefault="00002D55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2362" w:history="1">
                        <w:r w:rsidRPr="008E1CAB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_Toc185352362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AC8A170" w14:textId="0AF8244A" w:rsidR="00002D55" w:rsidRDefault="00002D55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2363" w:history="1">
                        <w:r w:rsidRPr="008E1CAB">
                          <w:rPr>
                            <w:rStyle w:val="Hyperlink"/>
                            <w:noProof/>
                          </w:rPr>
                          <w:t>Interaction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_Toc185352363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DE6333B" w14:textId="5168AD90" w:rsidR="00002D55" w:rsidRDefault="00002D55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2364" w:history="1">
                        <w:r w:rsidRPr="008E1CAB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_Toc185352364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3484DB3" w14:textId="0A1CAFAC" w:rsidR="00002D55" w:rsidRDefault="00002D55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2365" w:history="1">
                        <w:r w:rsidRPr="008E1CAB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_Toc185352365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7D9C21D" w14:textId="51669DD6" w:rsidR="00002D55" w:rsidRDefault="00002D55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2366" w:history="1">
                        <w:r w:rsidRPr="008E1CAB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_Toc185352366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7F8B691" w14:textId="7AB9D6DF" w:rsidR="00002D55" w:rsidRDefault="00002D55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2367" w:history="1">
                        <w:r w:rsidRPr="008E1CAB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_Toc185352367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B809EF6" w14:textId="296622BF" w:rsidR="00002D55" w:rsidRDefault="00002D55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2368" w:history="1">
                        <w:r w:rsidRPr="008E1CAB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_Toc185352368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05F0561" w14:textId="64A84C6E" w:rsidR="00002D55" w:rsidRDefault="00002D55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85352369" w:history="1">
                        <w:r w:rsidRPr="008E1CAB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_Toc185352369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CE58627" w14:textId="385E350D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08CC1758" w14:textId="77777777" w:rsidR="00F448BC" w:rsidRDefault="00F448BC" w:rsidP="00A5373F"/>
        </w:tc>
      </w:tr>
      <w:tr w:rsidR="00F448BC" w14:paraId="69FAB716" w14:textId="77777777" w:rsidTr="00BE081A">
        <w:trPr>
          <w:cantSplit/>
          <w:trHeight w:val="3924"/>
        </w:trPr>
        <w:tc>
          <w:tcPr>
            <w:tcW w:w="6285" w:type="dxa"/>
          </w:tcPr>
          <w:p w14:paraId="0C9548E1" w14:textId="716AEB24" w:rsidR="00C27B5D" w:rsidRDefault="00002D55" w:rsidP="00C27B5D">
            <w:pPr>
              <w:pStyle w:val="Heading1"/>
            </w:pPr>
            <w:bookmarkStart w:id="0" w:name="_Toc185352355"/>
            <w:r>
              <w:t>Description</w:t>
            </w:r>
            <w:bookmarkEnd w:id="0"/>
          </w:p>
          <w:p w14:paraId="56198FC4" w14:textId="7DA02B0A" w:rsidR="00F448BC" w:rsidRPr="00E65D6E" w:rsidRDefault="00002D55" w:rsidP="00FF408C">
            <w:r>
              <w:t>No Data</w:t>
            </w:r>
          </w:p>
        </w:tc>
        <w:tc>
          <w:tcPr>
            <w:tcW w:w="4713" w:type="dxa"/>
            <w:vMerge/>
          </w:tcPr>
          <w:p w14:paraId="2DAD3C9A" w14:textId="77777777" w:rsidR="00F448BC" w:rsidRPr="00A33AA4" w:rsidRDefault="00F448BC" w:rsidP="00840CC7">
            <w:pPr>
              <w:pStyle w:val="TOC3"/>
            </w:pPr>
          </w:p>
        </w:tc>
      </w:tr>
    </w:tbl>
    <w:p w14:paraId="524EAA59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3838431D" w14:textId="77777777" w:rsidTr="00DD03CF">
        <w:tc>
          <w:tcPr>
            <w:tcW w:w="11016" w:type="dxa"/>
          </w:tcPr>
          <w:p w14:paraId="2EE9ECA1" w14:textId="0DDFE8A9" w:rsidR="00343025" w:rsidRDefault="00002D55" w:rsidP="00343025">
            <w:pPr>
              <w:pStyle w:val="Heading1"/>
            </w:pPr>
            <w:bookmarkStart w:id="1" w:name="_Toc185352356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14:paraId="1E4E2D9B" w14:textId="5E341965" w:rsidR="00A96F2C" w:rsidRDefault="00A96F2C" w:rsidP="00A96F2C"/>
        </w:tc>
      </w:tr>
    </w:tbl>
    <w:p w14:paraId="61738507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13A0B7EB" w14:textId="77777777" w:rsidTr="00ED5A01">
        <w:tc>
          <w:tcPr>
            <w:tcW w:w="11016" w:type="dxa"/>
          </w:tcPr>
          <w:p w14:paraId="27C3410D" w14:textId="340FB20A" w:rsidR="00FF408C" w:rsidRDefault="00002D55" w:rsidP="00FF408C">
            <w:pPr>
              <w:pStyle w:val="Heading1"/>
            </w:pPr>
            <w:bookmarkStart w:id="5" w:name="_Toc185352357"/>
            <w:r>
              <w:lastRenderedPageBreak/>
              <w:t>Model Information</w:t>
            </w:r>
            <w:bookmarkEnd w:id="5"/>
          </w:p>
          <w:p w14:paraId="08A34B98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46"/>
              <w:gridCol w:w="2181"/>
              <w:gridCol w:w="3004"/>
              <w:gridCol w:w="2923"/>
            </w:tblGrid>
            <w:tr w:rsidR="00C16188" w14:paraId="7C884EA1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6"/>
                  </w:tblGrid>
                  <w:tr w:rsidR="00077EA0" w14:paraId="077C4AAD" w14:textId="77777777" w:rsidTr="00077EA0">
                    <w:tc>
                      <w:tcPr>
                        <w:tcW w:w="8640" w:type="dxa"/>
                      </w:tcPr>
                      <w:p w14:paraId="7B97BEB6" w14:textId="24551D62" w:rsidR="00077EA0" w:rsidRDefault="00002D55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lastRenderedPageBreak/>
                          <w:drawing>
                            <wp:inline distT="0" distB="0" distL="0" distR="0" wp14:anchorId="7054FAB0" wp14:editId="67EF8DDE">
                              <wp:extent cx="5349240" cy="3594100"/>
                              <wp:effectExtent l="0" t="0" r="3810" b="6350"/>
                              <wp:docPr id="1944203777" name="Picture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4203777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5941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6497A62" w14:textId="4372C79B" w:rsidR="00C16188" w:rsidRDefault="00002D55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assemb.1</w:t>
                  </w:r>
                </w:p>
                <w:p w14:paraId="0BE8C989" w14:textId="4310222F" w:rsidR="00C16188" w:rsidRDefault="00002D55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130DEC80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43D69BB" w14:textId="524BBC98" w:rsidR="00C16188" w:rsidRPr="0044448A" w:rsidRDefault="00002D55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2FFF31A0" w14:textId="77777777" w:rsidTr="00002D5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8369B82" w14:textId="0F3706F3" w:rsidR="00C16188" w:rsidRDefault="00002D55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1F875C4" w14:textId="509DCC0B" w:rsidR="00C16188" w:rsidRDefault="00002D5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3CA81C6" w14:textId="199D8672" w:rsidR="00C16188" w:rsidRDefault="00002D5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AE14ACA" w14:textId="45F8FBB8" w:rsidR="00C16188" w:rsidRDefault="00002D5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002D55" w14:paraId="5A229993" w14:textId="77777777" w:rsidTr="00002D5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CD59F4" w14:textId="52BE5DF0" w:rsidR="00002D55" w:rsidRDefault="00002D55" w:rsidP="002D53D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Cut-Extrude3</w:t>
                  </w:r>
                </w:p>
                <w:p w14:paraId="0800C8B3" w14:textId="50BE54CF" w:rsidR="00002D55" w:rsidRPr="0044448A" w:rsidRDefault="00002D55" w:rsidP="002D53D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0C86990" wp14:editId="48A45E5E">
                        <wp:extent cx="1533525" cy="1030605"/>
                        <wp:effectExtent l="0" t="0" r="9525" b="0"/>
                        <wp:docPr id="791997485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199748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203373" w14:textId="1F79F585" w:rsidR="00002D55" w:rsidRPr="0044448A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B4CB2D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Mass:0.972514 kg</w:t>
                  </w:r>
                </w:p>
                <w:p w14:paraId="02AED3F8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Volume:0.000778011 m^3</w:t>
                  </w:r>
                </w:p>
                <w:p w14:paraId="7DEA7D45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Density:1,250 kg/m^3</w:t>
                  </w:r>
                </w:p>
                <w:p w14:paraId="266ADD9E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Weight:9.53063 N</w:t>
                  </w:r>
                </w:p>
                <w:p w14:paraId="6B6293FF" w14:textId="27D4B685" w:rsidR="00002D55" w:rsidRPr="0044448A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0F4358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C:\Users\Arman\Desktop\Phd courses\CADFINAL\optimized design\intitial Design-Roberto Torres-Mohammadali Rashidioun\intitial Design-Roberto Torres-Mohammadali Rashidioun\Part A.1.SLDPRT</w:t>
                  </w:r>
                </w:p>
                <w:p w14:paraId="3FD499F1" w14:textId="25974529" w:rsidR="00002D55" w:rsidRPr="0044448A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16 18:27:57 2024</w:t>
                  </w:r>
                </w:p>
              </w:tc>
            </w:tr>
            <w:tr w:rsidR="00002D55" w14:paraId="4CC86966" w14:textId="77777777" w:rsidTr="00002D5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6A933C" w14:textId="6697F1C6" w:rsidR="00002D55" w:rsidRDefault="00002D55" w:rsidP="002D53D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Cut-Extrude3</w:t>
                  </w:r>
                </w:p>
                <w:p w14:paraId="1F9F6826" w14:textId="13613CD3" w:rsidR="00002D55" w:rsidRPr="0044448A" w:rsidRDefault="00002D55" w:rsidP="002D53D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467319D" wp14:editId="59486054">
                        <wp:extent cx="1533525" cy="1030605"/>
                        <wp:effectExtent l="0" t="0" r="9525" b="0"/>
                        <wp:docPr id="985968709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5968709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6B3D51" w14:textId="57AFC665" w:rsidR="00002D55" w:rsidRPr="0044448A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C91751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Mass:0.972514 kg</w:t>
                  </w:r>
                </w:p>
                <w:p w14:paraId="715E2B00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Volume:0.000778011 m^3</w:t>
                  </w:r>
                </w:p>
                <w:p w14:paraId="76EA48C3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Density:1,250 kg/m^3</w:t>
                  </w:r>
                </w:p>
                <w:p w14:paraId="471BC107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Weight:9.53063 N</w:t>
                  </w:r>
                </w:p>
                <w:p w14:paraId="4A1C1927" w14:textId="14F64758" w:rsidR="00002D55" w:rsidRPr="0044448A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E4661D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C:\Users\Arman\Desktop\Phd courses\CADFINAL\optimized design\intitial Design-Roberto Torres-Mohammadali Rashidioun\intitial Design-Roberto Torres-Mohammadali Rashidioun\Part A.1.SLDPRT</w:t>
                  </w:r>
                </w:p>
                <w:p w14:paraId="32FDC702" w14:textId="742E3B47" w:rsidR="00002D55" w:rsidRPr="0044448A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16 18:27:57 2024</w:t>
                  </w:r>
                </w:p>
              </w:tc>
            </w:tr>
            <w:tr w:rsidR="00002D55" w14:paraId="2C30DE50" w14:textId="77777777" w:rsidTr="00002D5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804772" w14:textId="59D413D0" w:rsidR="00002D55" w:rsidRDefault="00002D55" w:rsidP="002D53D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3741AEA4" w14:textId="6C3FEF6D" w:rsidR="00002D55" w:rsidRPr="0044448A" w:rsidRDefault="00002D55" w:rsidP="002D53D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BD11BC3" wp14:editId="556D32F2">
                        <wp:extent cx="1533525" cy="1030605"/>
                        <wp:effectExtent l="0" t="0" r="9525" b="0"/>
                        <wp:docPr id="2007486702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07486702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D59554" w14:textId="4CD47563" w:rsidR="00002D55" w:rsidRPr="0044448A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 Body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FD0612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Mass:0.0188776 kg</w:t>
                  </w:r>
                </w:p>
                <w:p w14:paraId="642B3DB8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Volume:1.51021e-05 m^3</w:t>
                  </w:r>
                </w:p>
                <w:p w14:paraId="1354ED23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Density:1,250 kg/m^3</w:t>
                  </w:r>
                </w:p>
                <w:p w14:paraId="516DC2F8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Weight:0.185 N</w:t>
                  </w:r>
                </w:p>
                <w:p w14:paraId="35CEA9DB" w14:textId="3C1A20EC" w:rsidR="00002D55" w:rsidRPr="0044448A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EC21DC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 xml:space="preserve">C:\Users\Arman\Desktop\Phd courses\CADFINAL\optimized design\intitial Design-Roberto Torres-Mohammadali </w:t>
                  </w: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Rashidioun\intitial Design-Roberto Torres-Mohammadali Rashidioun\Part B.SLDPRT</w:t>
                  </w:r>
                </w:p>
                <w:p w14:paraId="54571797" w14:textId="31DBD7FA" w:rsidR="00002D55" w:rsidRPr="0044448A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16 18:27:57 2024</w:t>
                  </w:r>
                </w:p>
              </w:tc>
            </w:tr>
            <w:tr w:rsidR="00002D55" w14:paraId="5204D864" w14:textId="77777777" w:rsidTr="00002D5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CD7076" w14:textId="7A25ACCF" w:rsidR="00002D55" w:rsidRDefault="00002D55" w:rsidP="002D53D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Boss-Extrude1</w:t>
                  </w:r>
                </w:p>
                <w:p w14:paraId="09605110" w14:textId="2D64265A" w:rsidR="00002D55" w:rsidRPr="0044448A" w:rsidRDefault="00002D55" w:rsidP="002D53D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6200B48" wp14:editId="2374DDC9">
                        <wp:extent cx="1533525" cy="1030605"/>
                        <wp:effectExtent l="0" t="0" r="9525" b="0"/>
                        <wp:docPr id="1192489984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92489984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127F65" w14:textId="0DCCE527" w:rsidR="00002D55" w:rsidRPr="0044448A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604710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Mass:0.0188776 kg</w:t>
                  </w:r>
                </w:p>
                <w:p w14:paraId="713715DE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Volume:1.51021e-05 m^3</w:t>
                  </w:r>
                </w:p>
                <w:p w14:paraId="1114421F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Density:1,250 kg/m^3</w:t>
                  </w:r>
                </w:p>
                <w:p w14:paraId="1EBD931F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Weight:0.185 N</w:t>
                  </w:r>
                </w:p>
                <w:p w14:paraId="13AE2275" w14:textId="51394FF7" w:rsidR="00002D55" w:rsidRPr="0044448A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4BC558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C:\Users\Arman\Desktop\Phd courses\CADFINAL\optimized design\intitial Design-Roberto Torres-Mohammadali Rashidioun\intitial Design-Roberto Torres-Mohammadali Rashidioun\Part B.SLDPRT</w:t>
                  </w:r>
                </w:p>
                <w:p w14:paraId="1A6C9109" w14:textId="6ADEAE70" w:rsidR="00002D55" w:rsidRPr="0044448A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16 18:27:57 2024</w:t>
                  </w:r>
                </w:p>
              </w:tc>
            </w:tr>
            <w:tr w:rsidR="00002D55" w14:paraId="5D965B12" w14:textId="77777777" w:rsidTr="00002D5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EE512B" w14:textId="4C218059" w:rsidR="00002D55" w:rsidRDefault="00002D55" w:rsidP="002D53D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Mirror1</w:t>
                  </w:r>
                </w:p>
                <w:p w14:paraId="37AC941F" w14:textId="7078589A" w:rsidR="00002D55" w:rsidRPr="0044448A" w:rsidRDefault="00002D55" w:rsidP="002D53D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3EBFF69" wp14:editId="67E6FC95">
                        <wp:extent cx="1533525" cy="1030605"/>
                        <wp:effectExtent l="0" t="0" r="9525" b="0"/>
                        <wp:docPr id="1854923080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54923080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BB3742" w14:textId="56EC2C05" w:rsidR="00002D55" w:rsidRPr="0044448A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636038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Mass:0.302353 kg</w:t>
                  </w:r>
                </w:p>
                <w:p w14:paraId="7F1E669B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Volume:0.000241883 m^3</w:t>
                  </w:r>
                </w:p>
                <w:p w14:paraId="324838F5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Density:1,250 kg/m^3</w:t>
                  </w:r>
                </w:p>
                <w:p w14:paraId="67A3C5CA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Weight:2.96306 N</w:t>
                  </w:r>
                </w:p>
                <w:p w14:paraId="1343E28E" w14:textId="17BDCE65" w:rsidR="00002D55" w:rsidRPr="0044448A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4555CA" w14:textId="77777777" w:rsidR="00002D55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C:\Users\Arman\Desktop\Phd courses\CADFINAL\optimized design\intitial Design-Roberto Torres-Mohammadali Rashidioun\intitial Design-Roberto Torres-Mohammadali Rashidioun\Part C_1.SLDPRT</w:t>
                  </w:r>
                </w:p>
                <w:p w14:paraId="2E571391" w14:textId="14F8E301" w:rsidR="00002D55" w:rsidRPr="0044448A" w:rsidRDefault="00002D55" w:rsidP="002D53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16 18:27:57 2024</w:t>
                  </w:r>
                </w:p>
              </w:tc>
            </w:tr>
            <w:tr w:rsidR="00C16188" w14:paraId="7A1E5D3C" w14:textId="77777777" w:rsidTr="00002D5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1FA5E8" w14:textId="7DE53505" w:rsidR="00C16188" w:rsidRDefault="00002D55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Mirror1</w:t>
                  </w:r>
                </w:p>
                <w:p w14:paraId="152CACDF" w14:textId="1BEF95A3" w:rsidR="004B3022" w:rsidRPr="0044448A" w:rsidRDefault="00002D55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14C5253" wp14:editId="7DC0C8DF">
                        <wp:extent cx="1533525" cy="1030605"/>
                        <wp:effectExtent l="0" t="0" r="9525" b="0"/>
                        <wp:docPr id="2127951659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27951659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F09697" w14:textId="14EBF6D8" w:rsidR="00C16188" w:rsidRPr="0044448A" w:rsidRDefault="00002D5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249F5D" w14:textId="77777777" w:rsidR="00002D55" w:rsidRDefault="00002D5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Mass:0.509284 kg</w:t>
                  </w:r>
                </w:p>
                <w:p w14:paraId="4D266AD4" w14:textId="77777777" w:rsidR="00002D55" w:rsidRDefault="00002D5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Volume:0.000407427 m^3</w:t>
                  </w:r>
                </w:p>
                <w:p w14:paraId="21F14453" w14:textId="77777777" w:rsidR="00002D55" w:rsidRDefault="00002D5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Density:1,250 kg/m^3</w:t>
                  </w:r>
                </w:p>
                <w:p w14:paraId="31E9D857" w14:textId="77777777" w:rsidR="00002D55" w:rsidRDefault="00002D5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Weight:4.99098 N</w:t>
                  </w:r>
                </w:p>
                <w:p w14:paraId="41CE05CF" w14:textId="3FD6E3B1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4392A0" w14:textId="77777777" w:rsidR="00002D55" w:rsidRDefault="00002D5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C:\Users\Arman\Desktop\Phd courses\CADFINAL\optimized design\intitial Design-Roberto Torres-Mohammadali Rashidioun\intitial Design-Roberto Torres-Mohammadali Rashidioun\Part C_2.1.SLDPRT</w:t>
                  </w:r>
                </w:p>
                <w:p w14:paraId="17C19FDB" w14:textId="365CC4DD" w:rsidR="00C16188" w:rsidRPr="0044448A" w:rsidRDefault="00002D5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16 18:27:57 2024</w:t>
                  </w:r>
                </w:p>
              </w:tc>
            </w:tr>
          </w:tbl>
          <w:p w14:paraId="25A3AFEC" w14:textId="291E9580" w:rsidR="00FF408C" w:rsidRDefault="00FF408C" w:rsidP="00A96F2C"/>
        </w:tc>
      </w:tr>
    </w:tbl>
    <w:p w14:paraId="17BC7B47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13B9EB59" w14:textId="77777777" w:rsidTr="005E294F">
        <w:tc>
          <w:tcPr>
            <w:tcW w:w="11016" w:type="dxa"/>
          </w:tcPr>
          <w:p w14:paraId="34D22285" w14:textId="3B674904" w:rsidR="00B35001" w:rsidRPr="00B35001" w:rsidRDefault="00002D55" w:rsidP="00B35001">
            <w:pPr>
              <w:pStyle w:val="Heading1"/>
            </w:pPr>
            <w:bookmarkStart w:id="6" w:name="_Toc185352358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37"/>
              <w:gridCol w:w="5301"/>
            </w:tblGrid>
            <w:tr w:rsidR="00B35001" w14:paraId="356E5F8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8305FB" w14:textId="490A526D" w:rsidR="00B35001" w:rsidRDefault="00002D55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895AD4" w14:textId="727DCB04" w:rsidR="00B35001" w:rsidRDefault="00002D5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002D55" w14:paraId="3AEDEFF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962990" w14:textId="551CB1B9" w:rsidR="00002D55" w:rsidRDefault="00002D55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C56630" w14:textId="48DAE6DD" w:rsidR="00002D55" w:rsidRDefault="00002D5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002D55" w14:paraId="1D07F89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817E4A" w14:textId="55D8F779" w:rsidR="00002D55" w:rsidRDefault="00002D55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D69B13" w14:textId="7F9ABA64" w:rsidR="00002D55" w:rsidRDefault="00002D5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002D55" w14:paraId="308895A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7AF723" w14:textId="02E2A887" w:rsidR="00002D55" w:rsidRDefault="00002D55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67B49D" w14:textId="4C67E9A1" w:rsidR="00002D55" w:rsidRDefault="00002D5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002D55" w14:paraId="15DA147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98899E" w14:textId="6A5056F2" w:rsidR="00002D55" w:rsidRDefault="00002D55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E45D3F" w14:textId="27247ED2" w:rsidR="00002D55" w:rsidRDefault="00002D5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002D55" w14:paraId="0686F2E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276D44" w14:textId="02211662" w:rsidR="00002D55" w:rsidRDefault="00002D55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9796F4" w14:textId="4A646340" w:rsidR="00002D55" w:rsidRDefault="00002D5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002D55" w14:paraId="2B46470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8E4F2C" w14:textId="4220CDF6" w:rsidR="00002D55" w:rsidRDefault="00002D55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7FFE29" w14:textId="7F8A2317" w:rsidR="00002D55" w:rsidRDefault="00002D5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2D55" w14:paraId="18627F8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10A119" w14:textId="15C399F7" w:rsidR="00002D55" w:rsidRDefault="00002D55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010D27" w14:textId="0BF6617D" w:rsidR="00002D55" w:rsidRDefault="00002D5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002D55" w14:paraId="62CFA79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DE1A38" w14:textId="535C953B" w:rsidR="00002D55" w:rsidRDefault="00002D55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A0C5C2" w14:textId="21D5E8AE" w:rsidR="00002D55" w:rsidRDefault="00002D5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2D55" w14:paraId="77BF2CF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74B397" w14:textId="7C2D9F01" w:rsidR="00002D55" w:rsidRDefault="00002D55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1AAF2E" w14:textId="7D39DE79" w:rsidR="00002D55" w:rsidRDefault="00002D5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2D55" w14:paraId="13DC25A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75FF2F" w14:textId="7F9DAAD1" w:rsidR="00002D55" w:rsidRDefault="00002D55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CB8C8F" w14:textId="5EAF1FBE" w:rsidR="00002D55" w:rsidRDefault="00002D5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2D55" w14:paraId="6760D8B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46CB9A" w14:textId="09670D5F" w:rsidR="00002D55" w:rsidRDefault="00002D55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FDCAFC" w14:textId="5178B905" w:rsidR="00002D55" w:rsidRDefault="00002D5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002D55" w14:paraId="049C213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E03BF0" w14:textId="74B2BA01" w:rsidR="00002D55" w:rsidRDefault="00002D55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681938" w14:textId="0796AAB5" w:rsidR="00002D55" w:rsidRDefault="00002D5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2D55" w14:paraId="1258A44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39FCB4" w14:textId="6DA387A4" w:rsidR="00002D55" w:rsidRDefault="00002D55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A05138" w14:textId="359799D6" w:rsidR="00002D55" w:rsidRDefault="00002D5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002D55" w14:paraId="63886BB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A15204" w14:textId="0398C27E" w:rsidR="00002D55" w:rsidRDefault="00002D55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D431D4" w14:textId="166A170B" w:rsidR="00002D55" w:rsidRDefault="00002D5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2D55" w14:paraId="7610AB6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EA1D04" w14:textId="788CE5C2" w:rsidR="00002D55" w:rsidRDefault="00002D55" w:rsidP="005E294F">
                  <w:proofErr w:type="gramStart"/>
                  <w:r>
                    <w:t>Use</w:t>
                  </w:r>
                  <w:proofErr w:type="gramEnd"/>
                  <w:r>
                    <w:t xml:space="preserve">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67E031" w14:textId="5057452D" w:rsidR="00002D55" w:rsidRDefault="00002D5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2D55" w14:paraId="30BB769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682BF2" w14:textId="22C14A4F" w:rsidR="00002D55" w:rsidRDefault="00002D55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6AB555" w14:textId="6C4C8F2A" w:rsidR="00002D55" w:rsidRDefault="00002D5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(C:\Users\Arman\Desktop\</w:t>
                  </w:r>
                  <w:proofErr w:type="spellStart"/>
                  <w:r>
                    <w:t>Phd</w:t>
                  </w:r>
                  <w:proofErr w:type="spellEnd"/>
                  <w:r>
                    <w:t xml:space="preserve"> courses\</w:t>
                  </w:r>
                  <w:proofErr w:type="spellStart"/>
                  <w:r>
                    <w:t>CADFINAL</w:t>
                  </w:r>
                  <w:proofErr w:type="spellEnd"/>
                  <w:r>
                    <w:t>\optimized design\</w:t>
                  </w:r>
                  <w:proofErr w:type="spellStart"/>
                  <w:r>
                    <w:t>intitial</w:t>
                  </w:r>
                  <w:proofErr w:type="spellEnd"/>
                  <w:r>
                    <w:t xml:space="preserve"> Design-Roberto Torres-Mohammadali Rashidioun\</w:t>
                  </w:r>
                  <w:proofErr w:type="spellStart"/>
                  <w:r>
                    <w:t>intitial</w:t>
                  </w:r>
                  <w:proofErr w:type="spellEnd"/>
                  <w:r>
                    <w:t xml:space="preserve"> Design-Roberto Torres-Mohammadali Rashidioun)</w:t>
                  </w:r>
                </w:p>
              </w:tc>
            </w:tr>
          </w:tbl>
          <w:p w14:paraId="5CD5DE31" w14:textId="415C0FFC" w:rsidR="005E294F" w:rsidRDefault="005E294F" w:rsidP="00A96F2C"/>
        </w:tc>
      </w:tr>
      <w:bookmarkEnd w:id="2"/>
      <w:bookmarkEnd w:id="3"/>
      <w:bookmarkEnd w:id="4"/>
    </w:tbl>
    <w:p w14:paraId="5E867E3C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7EF23724" w14:textId="77777777" w:rsidTr="00E80CD9">
        <w:tc>
          <w:tcPr>
            <w:tcW w:w="11016" w:type="dxa"/>
          </w:tcPr>
          <w:p w14:paraId="68A5B9E2" w14:textId="780244D3" w:rsidR="00F33129" w:rsidRPr="00B35001" w:rsidRDefault="00002D55" w:rsidP="000A7C6B">
            <w:pPr>
              <w:pStyle w:val="Heading1"/>
            </w:pPr>
            <w:bookmarkStart w:id="7" w:name="_Toc185352359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14:paraId="314BC43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D8F722" w14:textId="3B81F0ED" w:rsidR="00F33129" w:rsidRDefault="00002D55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8D99A2" w14:textId="61CB9617" w:rsidR="00F33129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002D55" w14:paraId="5D2C60F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C6C684" w14:textId="0A91ABD8" w:rsidR="00002D55" w:rsidRDefault="00002D55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BA611C" w14:textId="117A4075" w:rsidR="00002D55" w:rsidRDefault="00002D5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</w:t>
                  </w:r>
                </w:p>
              </w:tc>
            </w:tr>
            <w:tr w:rsidR="00002D55" w14:paraId="089916D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F81A4C" w14:textId="740D8F97" w:rsidR="00002D55" w:rsidRDefault="00002D55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15C7A7" w14:textId="474A861F" w:rsidR="00002D55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002D55" w14:paraId="7FA85CA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7EFC12" w14:textId="78F7CC2F" w:rsidR="00002D55" w:rsidRDefault="00002D55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990D83" w14:textId="55610C9A" w:rsidR="00002D55" w:rsidRDefault="00002D5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002D55" w14:paraId="52D6225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6E59B1" w14:textId="7BF0E3EF" w:rsidR="00002D55" w:rsidRDefault="00002D55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73C193" w14:textId="636530B9" w:rsidR="00002D55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psi</w:t>
                  </w:r>
                </w:p>
              </w:tc>
            </w:tr>
          </w:tbl>
          <w:p w14:paraId="6D4EB13C" w14:textId="177CACAE" w:rsidR="00F33129" w:rsidRDefault="00F33129" w:rsidP="000A7C6B"/>
        </w:tc>
      </w:tr>
    </w:tbl>
    <w:p w14:paraId="2D3A5318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15B72F3D" w14:textId="77777777" w:rsidTr="005273D5">
        <w:trPr>
          <w:trHeight w:val="4158"/>
        </w:trPr>
        <w:tc>
          <w:tcPr>
            <w:tcW w:w="11136" w:type="dxa"/>
          </w:tcPr>
          <w:p w14:paraId="319292AA" w14:textId="0A8B7F96" w:rsidR="00E80CD9" w:rsidRPr="00AC3438" w:rsidRDefault="00002D55" w:rsidP="000A7C6B">
            <w:pPr>
              <w:pStyle w:val="Heading1"/>
            </w:pPr>
            <w:bookmarkStart w:id="8" w:name="_Toc185352360"/>
            <w:bookmarkStart w:id="9" w:name="_Toc243733144"/>
            <w:bookmarkStart w:id="10" w:name="_Toc245020112"/>
            <w:bookmarkStart w:id="11" w:name="_Toc245020144"/>
            <w:r>
              <w:lastRenderedPageBreak/>
              <w:t>Material Properties</w:t>
            </w:r>
            <w:bookmarkEnd w:id="8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30"/>
              <w:gridCol w:w="4741"/>
              <w:gridCol w:w="2892"/>
            </w:tblGrid>
            <w:tr w:rsidR="00E80CD9" w:rsidRPr="000841BF" w14:paraId="145ECF80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F116084" w14:textId="34EE2BE5" w:rsidR="00E80CD9" w:rsidRPr="003E6C57" w:rsidRDefault="00002D55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8B0A336" w14:textId="75DE403D" w:rsidR="00E80CD9" w:rsidRPr="003E6C57" w:rsidRDefault="00002D5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B7220BC" w14:textId="1AA8C7D8" w:rsidR="00E80CD9" w:rsidRPr="003E6C57" w:rsidRDefault="00002D5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3C5A38F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144B1714" w14:textId="4DECAB00" w:rsidR="00E80CD9" w:rsidRPr="00577134" w:rsidRDefault="00002D55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B690009" wp14:editId="4AD8E472">
                        <wp:extent cx="1904365" cy="1279525"/>
                        <wp:effectExtent l="0" t="0" r="635" b="0"/>
                        <wp:docPr id="600016613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0016613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79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426EBA2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FC108E0" w14:textId="587AA006" w:rsidR="00E80CD9" w:rsidRPr="00BE6656" w:rsidRDefault="00002D55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7E2C1A" w14:textId="5ACE67A8" w:rsidR="00E80CD9" w:rsidRPr="00BE6656" w:rsidRDefault="00002D5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PLA</w:t>
                        </w:r>
                      </w:p>
                    </w:tc>
                  </w:tr>
                  <w:tr w:rsidR="00002D55" w:rsidRPr="00577134" w14:paraId="6BA1B33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42F99B" w14:textId="3564F4C9" w:rsidR="00002D55" w:rsidRDefault="00002D5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6E82EE" w14:textId="7D0F98A9" w:rsidR="00002D55" w:rsidRDefault="00002D5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002D55" w:rsidRPr="00577134" w14:paraId="45C3BA5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AF6048" w14:textId="00CFBFD3" w:rsidR="00002D55" w:rsidRDefault="00002D5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0D996D" w14:textId="3CFEA193" w:rsidR="00002D55" w:rsidRDefault="00002D5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002D55" w:rsidRPr="00577134" w14:paraId="07F5991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C59488" w14:textId="73FE377B" w:rsidR="00002D55" w:rsidRDefault="00002D5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E02B9A" w14:textId="7AA351C1" w:rsidR="00002D55" w:rsidRDefault="00002D5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8,702.26 psi</w:t>
                        </w:r>
                      </w:p>
                    </w:tc>
                  </w:tr>
                  <w:tr w:rsidR="00002D55" w:rsidRPr="00577134" w14:paraId="7CFEBE3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87D0D82" w14:textId="53D46728" w:rsidR="00002D55" w:rsidRDefault="00002D5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07BEB4E" w14:textId="16863C7B" w:rsidR="00002D55" w:rsidRDefault="00002D5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7,251.89 psi</w:t>
                        </w:r>
                      </w:p>
                    </w:tc>
                  </w:tr>
                  <w:tr w:rsidR="00002D55" w:rsidRPr="00577134" w14:paraId="35F40CA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4EF1CC" w14:textId="6E959E2E" w:rsidR="00002D55" w:rsidRDefault="00002D5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A9F224F" w14:textId="7CE24A29" w:rsidR="00002D55" w:rsidRDefault="00002D5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2,600 psi</w:t>
                        </w:r>
                      </w:p>
                    </w:tc>
                  </w:tr>
                  <w:tr w:rsidR="00002D55" w:rsidRPr="00577134" w14:paraId="34D9B22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4BA9E8" w14:textId="1E9411D5" w:rsidR="00002D55" w:rsidRDefault="00002D5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C1EE25" w14:textId="317CCA6F" w:rsidR="00002D55" w:rsidRDefault="00002D5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507,632 psi</w:t>
                        </w:r>
                      </w:p>
                    </w:tc>
                  </w:tr>
                  <w:tr w:rsidR="00002D55" w:rsidRPr="00577134" w14:paraId="1DDC8B8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B75B06" w14:textId="30E19DB3" w:rsidR="00002D55" w:rsidRDefault="00002D5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02BDD7B" w14:textId="5A6BA5D5" w:rsidR="00002D55" w:rsidRDefault="00002D5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0.35  </w:t>
                        </w:r>
                      </w:p>
                    </w:tc>
                  </w:tr>
                  <w:tr w:rsidR="00002D55" w:rsidRPr="00577134" w14:paraId="1050D77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8C2D9E" w14:textId="0865DA14" w:rsidR="00002D55" w:rsidRDefault="00002D5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8BEF1D9" w14:textId="466BE471" w:rsidR="00002D55" w:rsidRDefault="00002D5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0.0451591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lb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/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in^3</w:t>
                        </w:r>
                        <w:proofErr w:type="spellEnd"/>
                      </w:p>
                    </w:tc>
                  </w:tr>
                  <w:tr w:rsidR="00002D55" w:rsidRPr="00577134" w14:paraId="60C5354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65E280" w14:textId="0899BE30" w:rsidR="00002D55" w:rsidRDefault="00002D5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AF2257" w14:textId="0D21DF4E" w:rsidR="00002D55" w:rsidRDefault="00002D5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348,091 psi</w:t>
                        </w:r>
                      </w:p>
                    </w:tc>
                  </w:tr>
                </w:tbl>
                <w:p w14:paraId="2CE89322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2F0712BE" w14:textId="77777777" w:rsidR="00002D55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3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Part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A.1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-2),</w:t>
                  </w:r>
                </w:p>
                <w:p w14:paraId="2D67C524" w14:textId="77777777" w:rsidR="00002D55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3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Part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A.1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-3),</w:t>
                  </w:r>
                </w:p>
                <w:p w14:paraId="61B8F585" w14:textId="77777777" w:rsidR="00002D55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 B-3),</w:t>
                  </w:r>
                </w:p>
                <w:p w14:paraId="66A236B5" w14:textId="77777777" w:rsidR="00002D55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 B-4),</w:t>
                  </w:r>
                </w:p>
                <w:p w14:paraId="0BC4D245" w14:textId="77777777" w:rsidR="00002D55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Mirror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Part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C_1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-1),</w:t>
                  </w:r>
                </w:p>
                <w:p w14:paraId="716149D4" w14:textId="18C356F1" w:rsidR="00E80CD9" w:rsidRPr="00577134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Mirror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Part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C_2.1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-1)</w:t>
                  </w:r>
                </w:p>
              </w:tc>
            </w:tr>
            <w:tr w:rsidR="00E80CD9" w:rsidRPr="000841BF" w14:paraId="14202E83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789F58D7" w14:textId="082580CF" w:rsidR="00E80CD9" w:rsidRPr="000841BF" w:rsidRDefault="00002D55" w:rsidP="00002D55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proofErr w:type="gram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proofErr w:type="gram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445F43C1" w14:textId="5E663EC3" w:rsidR="00E80CD9" w:rsidRDefault="00E80CD9" w:rsidP="000A7C6B"/>
        </w:tc>
      </w:tr>
      <w:bookmarkEnd w:id="9"/>
      <w:bookmarkEnd w:id="10"/>
      <w:bookmarkEnd w:id="11"/>
    </w:tbl>
    <w:p w14:paraId="2F9BEEC2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13A878F2" w14:textId="77777777" w:rsidTr="00452CBC">
        <w:tc>
          <w:tcPr>
            <w:tcW w:w="11016" w:type="dxa"/>
          </w:tcPr>
          <w:p w14:paraId="0C2359C7" w14:textId="1527F160" w:rsidR="005273D5" w:rsidRPr="00AF1A58" w:rsidRDefault="00002D55" w:rsidP="000A7C6B">
            <w:pPr>
              <w:pStyle w:val="Heading1"/>
              <w:rPr>
                <w:b w:val="0"/>
                <w:bCs w:val="0"/>
              </w:rPr>
            </w:pPr>
            <w:bookmarkStart w:id="12" w:name="_Toc185352361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790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105"/>
              <w:gridCol w:w="4051"/>
              <w:gridCol w:w="4634"/>
            </w:tblGrid>
            <w:tr w:rsidR="00002D55" w14:paraId="3CD5AAA9" w14:textId="77777777" w:rsidTr="00002D5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85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337DDD7" w14:textId="4A003C2D" w:rsidR="00002D55" w:rsidRPr="004E282D" w:rsidRDefault="00002D55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268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14663EF" w14:textId="62C1E82E" w:rsidR="00002D55" w:rsidRPr="004E282D" w:rsidRDefault="00002D5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5137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CC641C3" w14:textId="2B0055C6" w:rsidR="00002D55" w:rsidRPr="004E282D" w:rsidRDefault="00002D5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002D55" w14:paraId="24945797" w14:textId="77777777" w:rsidTr="00002D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85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6C00E08C" w14:textId="34EE75CB" w:rsidR="00002D55" w:rsidRPr="00AD5FBA" w:rsidRDefault="00002D55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Fixed-2</w:t>
                  </w:r>
                </w:p>
              </w:tc>
              <w:tc>
                <w:tcPr>
                  <w:tcW w:w="326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14:paraId="78B33BD0" w14:textId="004CC94D" w:rsidR="00002D55" w:rsidRPr="006208CB" w:rsidRDefault="00002D5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1CD3515D" wp14:editId="3CCE211B">
                        <wp:extent cx="1929130" cy="1296035"/>
                        <wp:effectExtent l="0" t="0" r="0" b="0"/>
                        <wp:docPr id="1019252984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19252984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9130" cy="1296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3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393"/>
                    <w:gridCol w:w="2011"/>
                  </w:tblGrid>
                  <w:tr w:rsidR="00002D55" w14:paraId="6AA66E4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4605F79" w14:textId="4FA3F6A7" w:rsidR="00002D55" w:rsidRPr="00BE6656" w:rsidRDefault="00002D55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03BA143" w14:textId="603A44F3" w:rsidR="00002D55" w:rsidRPr="00154A1A" w:rsidRDefault="00002D5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002D55" w14:paraId="09E5C56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0EEF593" w14:textId="4ED23018" w:rsidR="00002D55" w:rsidRDefault="00002D5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A4FFE91" w14:textId="708BED58" w:rsidR="00002D55" w:rsidRDefault="00002D5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7434B1C2" w14:textId="77777777" w:rsidR="00002D55" w:rsidRPr="004C6DEB" w:rsidRDefault="00002D55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002D55" w14:paraId="65436B22" w14:textId="77777777" w:rsidTr="002D53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90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18144CFC" w14:textId="5539928E" w:rsidR="00002D55" w:rsidRPr="003F154A" w:rsidRDefault="00002D55" w:rsidP="002D53D1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509F84D6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DDA1D36" w14:textId="6315C75C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39F8D44" w14:textId="42C91D31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AFB2BB6" w14:textId="7C4EAB8D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0C8E64B" w14:textId="4994D0F8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7637AAC7" w14:textId="3C7A0665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22E65E42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2B7D8FE" w14:textId="24921BE1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20C342F" w14:textId="02AB5D09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-0.00135776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93AB37D" w14:textId="5F9914A1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6.86515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C046FAA" w14:textId="2BDC265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0.00528677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13CC1DF" w14:textId="74323272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6.86515</w:t>
                        </w:r>
                      </w:p>
                    </w:tc>
                  </w:tr>
                  <w:tr w:rsidR="00002D55" w14:paraId="417DFF53" w14:textId="77777777" w:rsidTr="002D53D1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ABAC012" w14:textId="14444276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Reaction </w:t>
                        </w:r>
                        <w:proofErr w:type="gram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Moment(</w:t>
                        </w:r>
                        <w:proofErr w:type="spellStart"/>
                        <w:proofErr w:type="gram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9677849" w14:textId="031CCCFC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17E6B33" w14:textId="0EB942EB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9E365D6" w14:textId="37B8ACE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3C68236" w14:textId="44C62B50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19B8E55A" w14:textId="77777777" w:rsidR="00002D55" w:rsidRDefault="00002D55" w:rsidP="002D53D1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002D55" w14:paraId="6EF2F1D3" w14:textId="77777777" w:rsidTr="00002D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85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0EE853F0" w14:textId="02CC0D90" w:rsidR="00002D55" w:rsidRPr="00AD5FBA" w:rsidRDefault="00002D55" w:rsidP="002D53D1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 Hinge-5</w:t>
                  </w:r>
                </w:p>
              </w:tc>
              <w:tc>
                <w:tcPr>
                  <w:tcW w:w="3268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14:paraId="01E8E0E1" w14:textId="587933D0" w:rsidR="00002D55" w:rsidRPr="006208CB" w:rsidRDefault="00002D55" w:rsidP="002D53D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CC5AAAC" wp14:editId="78E3234C">
                        <wp:extent cx="1929130" cy="1296035"/>
                        <wp:effectExtent l="0" t="0" r="0" b="0"/>
                        <wp:docPr id="1188456020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88456020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9130" cy="1296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37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393"/>
                    <w:gridCol w:w="2011"/>
                  </w:tblGrid>
                  <w:tr w:rsidR="00002D55" w14:paraId="2827D416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E07BE2D" w14:textId="09BE2A91" w:rsidR="00002D55" w:rsidRPr="00BE6656" w:rsidRDefault="00002D55" w:rsidP="002D53D1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A17A528" w14:textId="5F73ACB4" w:rsidR="00002D55" w:rsidRPr="00154A1A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6 face(s)</w:t>
                        </w:r>
                      </w:p>
                    </w:tc>
                  </w:tr>
                  <w:tr w:rsidR="00002D55" w14:paraId="3E3B114E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17CBB1D" w14:textId="7B13C0A6" w:rsidR="00002D55" w:rsidRDefault="00002D55" w:rsidP="002D53D1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922FC70" w14:textId="3FD2AA9F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Hinge</w:t>
                        </w:r>
                      </w:p>
                    </w:tc>
                  </w:tr>
                </w:tbl>
                <w:p w14:paraId="1B0020B1" w14:textId="77777777" w:rsidR="00002D55" w:rsidRPr="004C6DEB" w:rsidRDefault="00002D55" w:rsidP="002D53D1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002D55" w14:paraId="573D7217" w14:textId="77777777" w:rsidTr="002D53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90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149890F1" w14:textId="64DA23EC" w:rsidR="00002D55" w:rsidRPr="003F154A" w:rsidRDefault="00002D55" w:rsidP="002D53D1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0C4ADDD7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BFD23F3" w14:textId="0087DA0E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958F62B" w14:textId="7E162F9A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4E8C81B" w14:textId="44F89AE5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15190A5" w14:textId="118CB80F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4126E5CE" w14:textId="1915AC56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659FA5AA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F2D37F4" w14:textId="461C89FD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4C863FA" w14:textId="60807AB8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0.0216236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6B073F1" w14:textId="33D865B7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-10.1116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A5CC3C8" w14:textId="36FAB15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0.00914513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3CFCAB0" w14:textId="2307D28A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10.1117</w:t>
                        </w:r>
                      </w:p>
                    </w:tc>
                  </w:tr>
                  <w:tr w:rsidR="00002D55" w14:paraId="4013E2F0" w14:textId="77777777" w:rsidTr="002D53D1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8A361E5" w14:textId="4FE69197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Reaction </w:t>
                        </w:r>
                        <w:proofErr w:type="gram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Moment(</w:t>
                        </w:r>
                        <w:proofErr w:type="spellStart"/>
                        <w:proofErr w:type="gram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EEF60AF" w14:textId="3BF0DF47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05D1940" w14:textId="0FC2F53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E9E99DF" w14:textId="4A715A8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581CFF5" w14:textId="7E24CB1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55F5F178" w14:textId="77777777" w:rsidR="00002D55" w:rsidRDefault="00002D55" w:rsidP="002D53D1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29C6EE7F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172"/>
              <w:gridCol w:w="5990"/>
            </w:tblGrid>
            <w:tr w:rsidR="00002D55" w14:paraId="4515B2D3" w14:textId="77777777" w:rsidTr="00002D5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FB84684" w14:textId="524B7A5C" w:rsidR="00002D55" w:rsidRPr="004E282D" w:rsidRDefault="00002D55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172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B76219F" w14:textId="430BCB5E" w:rsidR="00002D55" w:rsidRPr="004E282D" w:rsidRDefault="00002D5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90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41B443E" w14:textId="41159767" w:rsidR="00002D55" w:rsidRPr="004E282D" w:rsidRDefault="00002D5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002D55" w14:paraId="7A103281" w14:textId="77777777" w:rsidTr="006756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6C7A1A3F" w14:textId="599C356A" w:rsidR="00002D55" w:rsidRPr="00F42DD1" w:rsidRDefault="00002D55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172" w:type="dxa"/>
                  <w:tcBorders>
                    <w:top w:val="single" w:sz="18" w:space="0" w:color="C0504D" w:themeColor="accent2"/>
                  </w:tcBorders>
                </w:tcPr>
                <w:p w14:paraId="234DDBAC" w14:textId="6E2051E4" w:rsidR="00002D55" w:rsidRPr="006208CB" w:rsidRDefault="00002D5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8F285E5" wp14:editId="7DA9DF29">
                        <wp:extent cx="1868170" cy="1255395"/>
                        <wp:effectExtent l="0" t="0" r="0" b="1905"/>
                        <wp:docPr id="1594132543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94132543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8170" cy="1255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90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30"/>
                    <w:gridCol w:w="2630"/>
                  </w:tblGrid>
                  <w:tr w:rsidR="00002D55" w14:paraId="2AD8DFE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E404F15" w14:textId="51FAFEA1" w:rsidR="00002D55" w:rsidRPr="00BE6656" w:rsidRDefault="00002D55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426AD73" w14:textId="250746B3" w:rsidR="00002D55" w:rsidRPr="00B77EA3" w:rsidRDefault="00002D5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002D55" w14:paraId="0F5C80D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725BE7A" w14:textId="6AC6D5DF" w:rsidR="00002D55" w:rsidRDefault="00002D5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E0921A5" w14:textId="6907C731" w:rsidR="00002D55" w:rsidRDefault="00002D5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002D55" w14:paraId="252AE53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33B3318" w14:textId="79A77645" w:rsidR="00002D55" w:rsidRDefault="00002D5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123CAE1" w14:textId="28711D5E" w:rsidR="00002D55" w:rsidRDefault="00002D5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50 N</w:t>
                        </w:r>
                      </w:p>
                    </w:tc>
                  </w:tr>
                </w:tbl>
                <w:p w14:paraId="74624C26" w14:textId="77777777" w:rsidR="00002D55" w:rsidRDefault="00002D5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456D782F" w14:textId="19C83D45" w:rsidR="005273D5" w:rsidRDefault="005273D5" w:rsidP="000A7C6B">
            <w:pPr>
              <w:rPr>
                <w:rStyle w:val="Strong"/>
              </w:rPr>
            </w:pPr>
          </w:p>
        </w:tc>
      </w:tr>
    </w:tbl>
    <w:p w14:paraId="41349589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6BDDC7F6" w14:textId="77777777" w:rsidTr="005B3D16">
        <w:tc>
          <w:tcPr>
            <w:tcW w:w="11016" w:type="dxa"/>
          </w:tcPr>
          <w:p w14:paraId="19597666" w14:textId="00699225" w:rsidR="00132707" w:rsidRDefault="00132707" w:rsidP="000A7C6B">
            <w:pPr>
              <w:pStyle w:val="Heading1"/>
            </w:pPr>
            <w:r>
              <w:lastRenderedPageBreak/>
              <w:br w:type="page"/>
            </w:r>
            <w:bookmarkStart w:id="13" w:name="_Toc185352362"/>
            <w:r w:rsidR="00002D55">
              <w:t>Connector Definitions</w:t>
            </w:r>
            <w:bookmarkEnd w:id="13"/>
          </w:p>
          <w:p w14:paraId="6E18E746" w14:textId="77777777" w:rsidR="00132707" w:rsidRDefault="00132707" w:rsidP="000A7C6B"/>
          <w:p w14:paraId="4C6D4830" w14:textId="31E33052" w:rsidR="00EF37BF" w:rsidRPr="009C0A33" w:rsidRDefault="00EF37BF" w:rsidP="000A7C6B"/>
          <w:p w14:paraId="68895915" w14:textId="77777777" w:rsidR="000F2729" w:rsidRDefault="000F2729" w:rsidP="000A7C6B"/>
          <w:p w14:paraId="782B6061" w14:textId="155042EF" w:rsidR="00E12C21" w:rsidRDefault="00002D55" w:rsidP="000A7C6B">
            <w:r>
              <w:rPr>
                <w:rStyle w:val="Strong"/>
              </w:rPr>
              <w:t>Pin/Bolt/Bearing Connector</w:t>
            </w:r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090"/>
              <w:gridCol w:w="3467"/>
              <w:gridCol w:w="3196"/>
            </w:tblGrid>
            <w:tr w:rsidR="00002D55" w:rsidRPr="000841BF" w14:paraId="41DCBA3A" w14:textId="77777777" w:rsidTr="00002D5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35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331D5CB4" w14:textId="6B6CD1DD" w:rsidR="00E12C21" w:rsidRPr="003E6C57" w:rsidRDefault="00002D55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3028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087A3BC9" w14:textId="706513EA" w:rsidR="00E12C21" w:rsidRPr="003E6C57" w:rsidRDefault="00002D5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4290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5454520E" w14:textId="273DBAEB" w:rsidR="00E12C21" w:rsidRPr="003E6C57" w:rsidRDefault="00002D5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Strength Details</w:t>
                  </w:r>
                </w:p>
              </w:tc>
            </w:tr>
            <w:tr w:rsidR="00002D55" w:rsidRPr="000841BF" w14:paraId="33AEDD3A" w14:textId="77777777" w:rsidTr="00002D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35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4BE1266D" w14:textId="242BA446" w:rsidR="00E12C21" w:rsidRDefault="00002D55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949E533" wp14:editId="33311971">
                        <wp:extent cx="2035175" cy="1367790"/>
                        <wp:effectExtent l="0" t="0" r="3175" b="3810"/>
                        <wp:docPr id="1584688326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84688326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5175" cy="1367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78BF7E5" w14:textId="4311405D" w:rsidR="00E12C21" w:rsidRPr="000F2729" w:rsidRDefault="00002D55" w:rsidP="000A7C6B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Pin Connector-13</w:t>
                  </w:r>
                </w:p>
              </w:tc>
              <w:tc>
                <w:tcPr>
                  <w:tcW w:w="3028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59"/>
                    <w:gridCol w:w="1478"/>
                  </w:tblGrid>
                  <w:tr w:rsidR="002E61D4" w14:paraId="59297FDB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FB1CCED" w14:textId="187B457A" w:rsidR="002E61D4" w:rsidRPr="00BE6656" w:rsidRDefault="00002D55" w:rsidP="003F2268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30F9DE8" w14:textId="4C250E4B" w:rsidR="002E61D4" w:rsidRPr="002E61D4" w:rsidRDefault="00002D5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002D55" w14:paraId="37B3D7FE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3001FA4" w14:textId="09720B43" w:rsidR="00002D55" w:rsidRDefault="00002D55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6CAA8A0" w14:textId="7726B099" w:rsidR="00002D55" w:rsidRDefault="00002D5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Pin</w:t>
                        </w:r>
                      </w:p>
                    </w:tc>
                  </w:tr>
                  <w:tr w:rsidR="00002D55" w14:paraId="701FF4F1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0210281" w14:textId="1504C6DA" w:rsidR="00002D55" w:rsidRDefault="00002D55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retaining ring (No translation):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D69D512" w14:textId="734D5210" w:rsidR="00002D55" w:rsidRDefault="00002D5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Yes</w:t>
                        </w:r>
                      </w:p>
                    </w:tc>
                  </w:tr>
                  <w:tr w:rsidR="00002D55" w14:paraId="7AC432CC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9D66960" w14:textId="53DDC766" w:rsidR="00002D55" w:rsidRDefault="00002D55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key (No rotation):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1956158" w14:textId="7E3787AA" w:rsidR="00002D55" w:rsidRDefault="00002D5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</w:t>
                        </w:r>
                      </w:p>
                    </w:tc>
                  </w:tr>
                  <w:tr w:rsidR="00002D55" w14:paraId="120971B2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96DCE91" w14:textId="0F5B83B2" w:rsidR="00002D55" w:rsidRDefault="00002D55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49A645F" w14:textId="44D808D3" w:rsidR="00002D55" w:rsidRDefault="00002D5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Distributed</w:t>
                        </w:r>
                      </w:p>
                    </w:tc>
                  </w:tr>
                  <w:tr w:rsidR="00002D55" w14:paraId="0F87DF42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47F1F28" w14:textId="6A8C8F36" w:rsidR="00002D55" w:rsidRDefault="00002D55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BDB1A2C" w14:textId="2D5EF936" w:rsidR="00002D55" w:rsidRDefault="00002D5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  <w:tr w:rsidR="00002D55" w14:paraId="6127C667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584E20D" w14:textId="4DF35275" w:rsidR="00002D55" w:rsidRDefault="00002D55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Rotational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5E0EE6E" w14:textId="0AAF21B5" w:rsidR="00002D55" w:rsidRDefault="00002D5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281AE5B4" w14:textId="77777777" w:rsidR="00E12C21" w:rsidRPr="00577134" w:rsidRDefault="00E12C2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429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684A6B78" w14:textId="77777777" w:rsidR="003319D9" w:rsidRDefault="003319D9" w:rsidP="00E12C2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0A09C3F2" w14:textId="2FB4997F" w:rsidR="00E12C21" w:rsidRPr="00577134" w:rsidRDefault="00002D55" w:rsidP="00E12C2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002D55" w:rsidRPr="000841BF" w14:paraId="395D3425" w14:textId="77777777" w:rsidTr="00002D55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4511EC9E" w14:textId="1DFA5404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1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58F1D54A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BAF3693" w14:textId="7277971B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BCD82B0" w14:textId="4B16B375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61B793F" w14:textId="3CB19ABE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7074187" w14:textId="481BDCF9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5C699123" w14:textId="42ED26DE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0DBE538D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0904F19" w14:textId="4CBDDE4A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B375C68" w14:textId="13EF20CA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0.0056984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5E0D1F5" w14:textId="6FEDD412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CE3651E" w14:textId="62CB5F5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AAB03D1" w14:textId="6BAA71A2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-0.0056984</w:t>
                        </w:r>
                      </w:p>
                    </w:tc>
                  </w:tr>
                  <w:tr w:rsidR="00002D55" w14:paraId="786847F3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3A6E35C" w14:textId="539D26B8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46D328A" w14:textId="4EE33AFB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C38A41D" w14:textId="7E5A9CB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-1.1344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3FCA70F" w14:textId="753B7AD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0.2915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EA1989A" w14:textId="05E459E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1.1712</w:t>
                        </w:r>
                      </w:p>
                    </w:tc>
                  </w:tr>
                  <w:tr w:rsidR="00002D55" w14:paraId="7F7873C3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0991916" w14:textId="4AFDEBA9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C644AB7" w14:textId="0A469AEC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8.5718e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E9333B5" w14:textId="51B2121F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0338FCE" w14:textId="376E068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5209EC9" w14:textId="12FE4084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8.5718e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</w:tr>
                  <w:tr w:rsidR="00002D55" w14:paraId="30B89EF8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9B0FB28" w14:textId="35B76450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59FE8A7" w14:textId="5790313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2AD0E35" w14:textId="51BC26B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-0.00036823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406E24A" w14:textId="3A268610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0.0022765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7242553" w14:textId="72F1DB24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0.0023061</w:t>
                        </w:r>
                      </w:p>
                    </w:tc>
                  </w:tr>
                </w:tbl>
                <w:p w14:paraId="59980DFB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77AC5F70" w14:textId="77777777" w:rsidTr="00002D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69C7FE8A" w14:textId="5EE54513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2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5861F4C8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87CD0F8" w14:textId="07EC22CA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76995F5" w14:textId="47E95EC6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8AAA602" w14:textId="2A382A8B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5AF5192" w14:textId="686D4E9C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11D94CBF" w14:textId="404F9E13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0FAF3808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0F87BBE" w14:textId="69AC02A3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7AFEEC2" w14:textId="76AAC53A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0.0056984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3674DEF" w14:textId="60C7D703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D25B246" w14:textId="58A4FEFC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A350935" w14:textId="6C25CFE4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-0.0056984</w:t>
                        </w:r>
                      </w:p>
                    </w:tc>
                  </w:tr>
                  <w:tr w:rsidR="00002D55" w14:paraId="5838B504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FED8366" w14:textId="128544B4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5D6D492" w14:textId="1DA9769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DA5A9D4" w14:textId="093790D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-1.1344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770D3C1" w14:textId="33BB757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0.2915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E784D42" w14:textId="39966ABD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1.1712</w:t>
                        </w:r>
                      </w:p>
                    </w:tc>
                  </w:tr>
                  <w:tr w:rsidR="00002D55" w14:paraId="70498A2F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6A47CD6" w14:textId="504729C1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F55E3DF" w14:textId="5519B48B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4.1352e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D13E2D0" w14:textId="563013C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EF128B2" w14:textId="0D72DC7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4B2F40D" w14:textId="0A804C5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4.1352e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</w:tr>
                  <w:tr w:rsidR="00002D55" w14:paraId="737CA619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1228B13" w14:textId="0FFCF28A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53E3471" w14:textId="75F1498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E6E930A" w14:textId="449DF4F7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0.0033247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30BC51E" w14:textId="7ACB8191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0.0092282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595EB9C" w14:textId="6C368FB5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0.0098089</w:t>
                        </w:r>
                      </w:p>
                    </w:tc>
                  </w:tr>
                </w:tbl>
                <w:p w14:paraId="50055576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6E18831F" w14:textId="77777777" w:rsidTr="002D53D1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54366CB2" w14:textId="5CBC9344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3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64B5F12A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6F4BD1C" w14:textId="17052B78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607A9D9" w14:textId="7C0B3990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F0BB908" w14:textId="4A65631D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FC64185" w14:textId="218E95FC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53CC6E72" w14:textId="4493323C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263E403D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2F1CBB9" w14:textId="03B98207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1214E87" w14:textId="56534456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0.0047685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5CE4E1B" w14:textId="439E7232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6976371" w14:textId="15C7B567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8CE87D7" w14:textId="359FA859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-0.0047685</w:t>
                        </w:r>
                      </w:p>
                    </w:tc>
                  </w:tr>
                  <w:tr w:rsidR="00002D55" w14:paraId="5B4792F2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AF8E2CE" w14:textId="63DD22E2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921C617" w14:textId="35901131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FB91E40" w14:textId="72F05D8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-1.1048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BCA3213" w14:textId="0A406D3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0.30236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6EFDEEB" w14:textId="64A9BB5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1.1455</w:t>
                        </w:r>
                      </w:p>
                    </w:tc>
                  </w:tr>
                  <w:tr w:rsidR="00002D55" w14:paraId="4D7E13B3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7B7F2C0" w14:textId="78C69C08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6E89C9F" w14:textId="765CCF3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8.4598e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4CD56AD" w14:textId="6186A25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4831FA9" w14:textId="050E94FD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562770E" w14:textId="1B7655ED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8.4598e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</w:tr>
                  <w:tr w:rsidR="00002D55" w14:paraId="4E34E31D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4D18D2C" w14:textId="5DF9BCA1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621AE7E" w14:textId="50C6584F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5300BFC" w14:textId="6436B72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0.0003655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F48B82E" w14:textId="221D0E97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-0.0018486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3CEC3A9" w14:textId="4FC56BE7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0.0018844</w:t>
                        </w:r>
                      </w:p>
                    </w:tc>
                  </w:tr>
                </w:tbl>
                <w:p w14:paraId="3D3324D3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5F8417C1" w14:textId="77777777" w:rsidTr="00002D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35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6717F7E5" w14:textId="7C5F4EBA" w:rsidR="00002D55" w:rsidRDefault="00002D55" w:rsidP="002D53D1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6F5C3DCA" wp14:editId="08976602">
                        <wp:extent cx="2035175" cy="1367790"/>
                        <wp:effectExtent l="0" t="0" r="3175" b="3810"/>
                        <wp:docPr id="594695323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4695323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5175" cy="1367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D8DEA4E" w14:textId="41877A51" w:rsidR="00002D55" w:rsidRPr="000F2729" w:rsidRDefault="00002D55" w:rsidP="002D53D1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Pin Connector-14</w:t>
                  </w:r>
                </w:p>
              </w:tc>
              <w:tc>
                <w:tcPr>
                  <w:tcW w:w="3028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59"/>
                    <w:gridCol w:w="1478"/>
                  </w:tblGrid>
                  <w:tr w:rsidR="00002D55" w14:paraId="7A3ED550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8626B34" w14:textId="1509AA13" w:rsidR="00002D55" w:rsidRPr="00BE6656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2B7A4ED" w14:textId="2ECE5B0B" w:rsidR="00002D55" w:rsidRPr="002E61D4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002D55" w14:paraId="6659EBFE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0C47DC3" w14:textId="22BF59D3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D198040" w14:textId="21E5B25F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Pin</w:t>
                        </w:r>
                      </w:p>
                    </w:tc>
                  </w:tr>
                  <w:tr w:rsidR="00002D55" w14:paraId="4B12DE43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52545A9" w14:textId="2DE5956B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retaining ring (No translation):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1EE3924" w14:textId="5BA204FC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Yes</w:t>
                        </w:r>
                      </w:p>
                    </w:tc>
                  </w:tr>
                  <w:tr w:rsidR="00002D55" w14:paraId="141E51B1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250D1C1" w14:textId="6A30BF0D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key (No rotation):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18B9D4C" w14:textId="6B1E4810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</w:t>
                        </w:r>
                      </w:p>
                    </w:tc>
                  </w:tr>
                  <w:tr w:rsidR="00002D55" w14:paraId="150783EE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D19FB97" w14:textId="5C5CF72F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8D596D0" w14:textId="7583A8FA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Distributed</w:t>
                        </w:r>
                      </w:p>
                    </w:tc>
                  </w:tr>
                  <w:tr w:rsidR="00002D55" w14:paraId="2854C885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BA0F393" w14:textId="579D7028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8AD3846" w14:textId="4DE48034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  <w:tr w:rsidR="00002D55" w14:paraId="4A1B7C27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8FCF75A" w14:textId="1B76B8C4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lastRenderedPageBreak/>
                          <w:t>Rotational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BAA2A08" w14:textId="349AED74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578A4743" w14:textId="77777777" w:rsidR="00002D55" w:rsidRPr="00577134" w:rsidRDefault="00002D55" w:rsidP="002D53D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429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43CA1DB0" w14:textId="77777777" w:rsidR="00002D55" w:rsidRDefault="00002D55" w:rsidP="002D53D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3BE1C660" w14:textId="70B89371" w:rsidR="00002D55" w:rsidRPr="00577134" w:rsidRDefault="00002D55" w:rsidP="002D53D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002D55" w:rsidRPr="000841BF" w14:paraId="503EFC52" w14:textId="77777777" w:rsidTr="00002D55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040D6957" w14:textId="5939097B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1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2DFDDA56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18EDAF7" w14:textId="7A5062B6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072FD97" w14:textId="71538A05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67744C0" w14:textId="1270E055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8954ABF" w14:textId="29F524DD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426168CA" w14:textId="116F152E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41BB8C57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EADDD9F" w14:textId="35E56A58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F1C086E" w14:textId="18228CD2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-0.0013966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17C64EA" w14:textId="73C59CD5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C382FB6" w14:textId="54DABEB5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28B36A0" w14:textId="463FCBED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0.0013966</w:t>
                        </w:r>
                      </w:p>
                    </w:tc>
                  </w:tr>
                  <w:tr w:rsidR="00002D55" w14:paraId="016EE840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E874A69" w14:textId="16D0822B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73E7417" w14:textId="581E77D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1F856F1" w14:textId="23E7B494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-1.0837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F2C4B6B" w14:textId="0B07688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-0.31043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15628FB" w14:textId="3642104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1.1272</w:t>
                        </w:r>
                      </w:p>
                    </w:tc>
                  </w:tr>
                  <w:tr w:rsidR="00002D55" w14:paraId="1E16A508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6BE2446" w14:textId="65C5EFE2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7826B44" w14:textId="759091FB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8.3682e</w:t>
                        </w:r>
                        <w:proofErr w:type="spellEnd"/>
                        <w:proofErr w:type="gram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15A07BE" w14:textId="463D4511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5E7B70D" w14:textId="378F72D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5663BF2" w14:textId="1534AD5F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8.3682e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</w:tr>
                  <w:tr w:rsidR="00002D55" w14:paraId="094C6767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901590A" w14:textId="532799F5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3C1B942" w14:textId="314A270B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9ED1701" w14:textId="04C89F1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0.00028448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7986F48" w14:textId="1F8B59B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0.0021041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DF208E7" w14:textId="3FFDBC10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0.0021233</w:t>
                        </w:r>
                      </w:p>
                    </w:tc>
                  </w:tr>
                </w:tbl>
                <w:p w14:paraId="5303B4E1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3089031C" w14:textId="77777777" w:rsidTr="00002D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3E65C9A0" w14:textId="09FFCC7B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2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53325851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1F4E075" w14:textId="7BADBEE4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A53C079" w14:textId="1DCFD6D4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A0B9EE0" w14:textId="19F3528A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ADAC4B4" w14:textId="1E0E9C86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75B8F23F" w14:textId="1E4C664B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23805DAB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D72F7F6" w14:textId="50ACF85D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E9F7EB8" w14:textId="00E185B2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-0.010115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7CD3754" w14:textId="3E3E2898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6D06D3A" w14:textId="59AC681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4FB3080" w14:textId="2F7A1495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0.010115</w:t>
                        </w:r>
                      </w:p>
                    </w:tc>
                  </w:tr>
                  <w:tr w:rsidR="00002D55" w14:paraId="687ADE3A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C7E59BC" w14:textId="4CAC57DF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6454124" w14:textId="0AB3E91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9E0AC44" w14:textId="33010FF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1.1334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B3D6A4C" w14:textId="4ACE2197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0.26276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E23A4EC" w14:textId="60EB73CC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1.1634</w:t>
                        </w:r>
                      </w:p>
                    </w:tc>
                  </w:tr>
                  <w:tr w:rsidR="00002D55" w14:paraId="0CACB195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B555098" w14:textId="58255FFE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301CD02" w14:textId="2CE07C5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4.2484e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7228DE2" w14:textId="3B0E48F4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3A9EDDF" w14:textId="2E11997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9174486" w14:textId="74389E5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4.2484e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</w:tr>
                  <w:tr w:rsidR="00002D55" w14:paraId="439440FF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008A715" w14:textId="298E5067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6FEACCA" w14:textId="53AF4A1F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337AB42" w14:textId="06BB64C7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0.0029003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9B1CFC8" w14:textId="5E15CDC7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-0.0091816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57CE61A" w14:textId="058440EF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0.0096288</w:t>
                        </w:r>
                      </w:p>
                    </w:tc>
                  </w:tr>
                </w:tbl>
                <w:p w14:paraId="0E962152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4FD7E3A6" w14:textId="77777777" w:rsidTr="002D53D1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403A0651" w14:textId="68694401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3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0AC8223A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D112414" w14:textId="4C7F6B5A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5A1C4CB" w14:textId="55A2C1DE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A077C10" w14:textId="3AEDD5CD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C2F1CE5" w14:textId="38AFC910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1674680B" w14:textId="705A3008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733D1E9B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AD5AF56" w14:textId="24F492FA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2B44CC9" w14:textId="713B6F52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0.010115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9F28CFE" w14:textId="4C34C0D9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917BB2B" w14:textId="3D5622F1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E746B17" w14:textId="5E139D75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-0.010115</w:t>
                        </w:r>
                      </w:p>
                    </w:tc>
                  </w:tr>
                  <w:tr w:rsidR="00002D55" w14:paraId="69621118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6FDE111" w14:textId="7236C2B2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4B04628" w14:textId="39D825F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9804578" w14:textId="343565F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-1.1334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8F5FDBB" w14:textId="7F94E05C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-0.26276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013F9C7" w14:textId="0D70156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1.1634</w:t>
                        </w:r>
                      </w:p>
                    </w:tc>
                  </w:tr>
                  <w:tr w:rsidR="00002D55" w14:paraId="1E1E2D00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64271D1" w14:textId="06B12881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E152A3B" w14:textId="556B85A0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8.5959e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D01E1F6" w14:textId="18F21DC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C4693FA" w14:textId="1B6CF5D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AA7B02B" w14:textId="3E1F384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8.5959e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</w:tr>
                  <w:tr w:rsidR="00002D55" w14:paraId="44B59679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D901F0C" w14:textId="055A863D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D03C588" w14:textId="7CDC834F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4BDD8C2" w14:textId="32A673E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-0.0002558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231691C" w14:textId="36B8FE5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-0.0022249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C9A40D1" w14:textId="7201595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0.0022396</w:t>
                        </w:r>
                      </w:p>
                    </w:tc>
                  </w:tr>
                </w:tbl>
                <w:p w14:paraId="0ACC0491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150166C6" w14:textId="77777777" w:rsidTr="00002D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35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267FA372" w14:textId="434894A3" w:rsidR="00002D55" w:rsidRDefault="00002D55" w:rsidP="002D53D1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27AFEB1" wp14:editId="52F127F9">
                        <wp:extent cx="2035175" cy="1367790"/>
                        <wp:effectExtent l="0" t="0" r="3175" b="3810"/>
                        <wp:docPr id="1643629783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43629783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5175" cy="1367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AE06C9" w14:textId="5E5B9715" w:rsidR="00002D55" w:rsidRPr="000F2729" w:rsidRDefault="00002D55" w:rsidP="002D53D1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Pin Connector-15</w:t>
                  </w:r>
                </w:p>
              </w:tc>
              <w:tc>
                <w:tcPr>
                  <w:tcW w:w="3028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59"/>
                    <w:gridCol w:w="1478"/>
                  </w:tblGrid>
                  <w:tr w:rsidR="00002D55" w14:paraId="3ED62DC8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4471399" w14:textId="44B8A334" w:rsidR="00002D55" w:rsidRPr="00BE6656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5C7D8D4" w14:textId="7A59D32F" w:rsidR="00002D55" w:rsidRPr="002E61D4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002D55" w14:paraId="3679E9CB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4BDE723" w14:textId="7E0ADBE5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459074E" w14:textId="01A2E784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Pin</w:t>
                        </w:r>
                      </w:p>
                    </w:tc>
                  </w:tr>
                  <w:tr w:rsidR="00002D55" w14:paraId="7ADFAAA0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2C82814" w14:textId="71A1C59E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retaining ring (No translation):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3B67CD4" w14:textId="66272439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Yes</w:t>
                        </w:r>
                      </w:p>
                    </w:tc>
                  </w:tr>
                  <w:tr w:rsidR="00002D55" w14:paraId="625AD9E0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41FE720" w14:textId="526551D2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key (No rotation):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6F28EBE" w14:textId="1400D144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</w:t>
                        </w:r>
                      </w:p>
                    </w:tc>
                  </w:tr>
                  <w:tr w:rsidR="00002D55" w14:paraId="16C8CBCF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1D99065" w14:textId="303F8F0E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28516CF" w14:textId="115FD12C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Distributed</w:t>
                        </w:r>
                      </w:p>
                    </w:tc>
                  </w:tr>
                  <w:tr w:rsidR="00002D55" w14:paraId="7D6D7854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5721911" w14:textId="6BAE219A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53856FA" w14:textId="124C1127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  <w:tr w:rsidR="00002D55" w14:paraId="7ED4948D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7A7AB3B" w14:textId="3C53D7F0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Rotational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660E8EC" w14:textId="778FEF9F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39A739A8" w14:textId="77777777" w:rsidR="00002D55" w:rsidRPr="00577134" w:rsidRDefault="00002D55" w:rsidP="002D53D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429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446F3C75" w14:textId="77777777" w:rsidR="00002D55" w:rsidRDefault="00002D55" w:rsidP="002D53D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7A6F2593" w14:textId="6082E445" w:rsidR="00002D55" w:rsidRPr="00577134" w:rsidRDefault="00002D55" w:rsidP="002D53D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002D55" w:rsidRPr="000841BF" w14:paraId="0FF87C2A" w14:textId="77777777" w:rsidTr="00002D55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35294611" w14:textId="6BE006E7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1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30E8381A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B71DAE9" w14:textId="1D6F7B15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9E7E33B" w14:textId="7DB7B36E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00505F5" w14:textId="33383A99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BC25256" w14:textId="473BEECB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08DD67EA" w14:textId="255315DD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5ED2BD1E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7BD0AD8" w14:textId="1AECEDD9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A55F2AA" w14:textId="12175DE9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0.0063325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E4B1058" w14:textId="6445DCC2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0BEB65E" w14:textId="289AFF51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F67090A" w14:textId="3974A4F6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0.0063325</w:t>
                        </w:r>
                      </w:p>
                    </w:tc>
                  </w:tr>
                  <w:tr w:rsidR="00002D55" w14:paraId="31284B68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7D43690" w14:textId="71E1B2AA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33E0B42" w14:textId="7A90147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E428763" w14:textId="046D60D0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-0.11639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950EBCF" w14:textId="7327C7B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0.23825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07344EF" w14:textId="5826254D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0.26516</w:t>
                        </w:r>
                      </w:p>
                    </w:tc>
                  </w:tr>
                  <w:tr w:rsidR="00002D55" w14:paraId="246395D2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30DD01F" w14:textId="1B776BB6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3F5FA93" w14:textId="4F6BF77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3.6959e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E9A8D8E" w14:textId="7C015B9B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A35443F" w14:textId="5B243F2B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887FF8D" w14:textId="18984A30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3.6959e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</w:tr>
                  <w:tr w:rsidR="00002D55" w14:paraId="4E963DA1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7BB2AEB" w14:textId="74C73741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26A54A2" w14:textId="199FBCC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43DADD4" w14:textId="201A54BF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2.3365e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D429C44" w14:textId="2D31E22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1.5308e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F71DF73" w14:textId="6DBEBA6D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2.7933e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-05</w:t>
                        </w:r>
                      </w:p>
                    </w:tc>
                  </w:tr>
                </w:tbl>
                <w:p w14:paraId="55AE04BC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4E65352E" w14:textId="77777777" w:rsidTr="00002D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4AB9EFDA" w14:textId="0E2D648A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2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31189754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A33636C" w14:textId="29D1A27A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07A0F4A" w14:textId="0A16DFCC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5A93052" w14:textId="17386294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6AF9A99" w14:textId="1FF4721C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39CAB899" w14:textId="1038DB27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6F1D491C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77251E0" w14:textId="4BDA08FE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7BBC87B" w14:textId="0BF3D6B9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0.0068954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A06E2D0" w14:textId="0D296C67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5380E05" w14:textId="1E005C8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27EA218" w14:textId="4BB15F40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0.0068954</w:t>
                        </w:r>
                      </w:p>
                    </w:tc>
                  </w:tr>
                  <w:tr w:rsidR="00002D55" w14:paraId="107E56B6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BC2DAA2" w14:textId="59D143E1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D4A6B91" w14:textId="4C25FEA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B0D770A" w14:textId="68A8414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0.11677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E9C7A8D" w14:textId="19DD72D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-0.2383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416245F" w14:textId="5F8AD24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0.26537</w:t>
                        </w:r>
                      </w:p>
                    </w:tc>
                  </w:tr>
                  <w:tr w:rsidR="00002D55" w14:paraId="2EDD8F1C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5A9CC65" w14:textId="04C7E58A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E130C05" w14:textId="03BD93BD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7.6323e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BC0E0AD" w14:textId="1AD95A6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17823EB" w14:textId="1F6E09B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906A466" w14:textId="5B77ABB0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7.6323e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-15</w:t>
                        </w:r>
                      </w:p>
                    </w:tc>
                  </w:tr>
                  <w:tr w:rsidR="00002D55" w14:paraId="5F4D2543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85085FB" w14:textId="2D9B59AD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430B7EA" w14:textId="3BCC0FA0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C0C5BA8" w14:textId="1E80356F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0.0018132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1251918" w14:textId="378EA1A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0.00089311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740781F" w14:textId="75DCD564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0.0020212</w:t>
                        </w:r>
                      </w:p>
                    </w:tc>
                  </w:tr>
                </w:tbl>
                <w:p w14:paraId="518AA192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46014CA5" w14:textId="77777777" w:rsidTr="002D53D1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6FCDA05F" w14:textId="16F6C328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3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016EC6D2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E8E43FD" w14:textId="6DEAD601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2D314E7" w14:textId="35CE6FD0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6D5D383" w14:textId="777F0004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4200A26" w14:textId="059E2095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0C32518A" w14:textId="3232C586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3863FC94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1CE15CC" w14:textId="36C4E500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lastRenderedPageBreak/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A26ECBB" w14:textId="11183BE0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-0.0068954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2549B10" w14:textId="2C5EF2BE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2CD7DD4" w14:textId="14CA078B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0611B5F" w14:textId="244B7F96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-0.0068954</w:t>
                        </w:r>
                      </w:p>
                    </w:tc>
                  </w:tr>
                  <w:tr w:rsidR="00002D55" w14:paraId="557B3E0C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65968A7" w14:textId="74082B26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F1094A7" w14:textId="786C340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A23972B" w14:textId="6A141D7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-0.11677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26B37EC" w14:textId="20BA8DD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0.2383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64D1069" w14:textId="2FE0020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0.26537</w:t>
                        </w:r>
                      </w:p>
                    </w:tc>
                  </w:tr>
                  <w:tr w:rsidR="00002D55" w14:paraId="7A760067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F7AA398" w14:textId="1BFA717F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EE2C313" w14:textId="71E0D53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3.6847e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C62AD56" w14:textId="595FEAFB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0A0726A" w14:textId="4FC676ED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65232DC" w14:textId="0BCD307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3.6847e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</w:tr>
                  <w:tr w:rsidR="00002D55" w14:paraId="684C737E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7DA0B0D" w14:textId="57F7A933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2E6CEDC" w14:textId="5322F01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B9A9F4B" w14:textId="7E6208D5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7.1229e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5DDE420" w14:textId="11F9C91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8.15e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C857E56" w14:textId="36A45EFB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1.0824e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-05</w:t>
                        </w:r>
                      </w:p>
                    </w:tc>
                  </w:tr>
                </w:tbl>
                <w:p w14:paraId="6EDD9746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7D2411AF" w14:textId="77777777" w:rsidTr="00002D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35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38BCD186" w14:textId="0A97EF15" w:rsidR="00002D55" w:rsidRDefault="00002D55" w:rsidP="002D53D1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01BBB28D" wp14:editId="61389676">
                        <wp:extent cx="2035175" cy="1367790"/>
                        <wp:effectExtent l="0" t="0" r="3175" b="3810"/>
                        <wp:docPr id="2062830644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62830644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5175" cy="1367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BED347" w14:textId="5DB45303" w:rsidR="00002D55" w:rsidRPr="000F2729" w:rsidRDefault="00002D55" w:rsidP="002D53D1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Pin Connector-16</w:t>
                  </w:r>
                </w:p>
              </w:tc>
              <w:tc>
                <w:tcPr>
                  <w:tcW w:w="3028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59"/>
                    <w:gridCol w:w="1478"/>
                  </w:tblGrid>
                  <w:tr w:rsidR="00002D55" w14:paraId="6B3BF6E4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9BC1D37" w14:textId="0E80826B" w:rsidR="00002D55" w:rsidRPr="00BE6656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0B99955" w14:textId="7317FE49" w:rsidR="00002D55" w:rsidRPr="002E61D4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002D55" w14:paraId="75907F5F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30EC8E8" w14:textId="43734783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93E4958" w14:textId="388B4AED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Pin</w:t>
                        </w:r>
                      </w:p>
                    </w:tc>
                  </w:tr>
                  <w:tr w:rsidR="00002D55" w14:paraId="42C09F3A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A7857EA" w14:textId="72A95241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retaining ring (No translation):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5D18AA5" w14:textId="64C56DD0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Yes</w:t>
                        </w:r>
                      </w:p>
                    </w:tc>
                  </w:tr>
                  <w:tr w:rsidR="00002D55" w14:paraId="76697CF4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4F67452" w14:textId="47EBA60F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key (No rotation):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DD95A49" w14:textId="364E6C62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</w:t>
                        </w:r>
                      </w:p>
                    </w:tc>
                  </w:tr>
                  <w:tr w:rsidR="00002D55" w14:paraId="5F881C0A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0AA5DE9" w14:textId="03A8992F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2E17D13" w14:textId="7609429D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Distributed</w:t>
                        </w:r>
                      </w:p>
                    </w:tc>
                  </w:tr>
                  <w:tr w:rsidR="00002D55" w14:paraId="29E8C9C3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D7A3787" w14:textId="6290FDFA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4B11E6B" w14:textId="6F6C4C3D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  <w:tr w:rsidR="00002D55" w14:paraId="426CE3AA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494D5EE" w14:textId="6666CECA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Rotational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CDFD7F6" w14:textId="11181A04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767B7EB0" w14:textId="77777777" w:rsidR="00002D55" w:rsidRPr="00577134" w:rsidRDefault="00002D55" w:rsidP="002D53D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429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55C1027E" w14:textId="77777777" w:rsidR="00002D55" w:rsidRDefault="00002D55" w:rsidP="002D53D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68897A42" w14:textId="054343F2" w:rsidR="00002D55" w:rsidRPr="00577134" w:rsidRDefault="00002D55" w:rsidP="002D53D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002D55" w:rsidRPr="000841BF" w14:paraId="558FFC09" w14:textId="77777777" w:rsidTr="00002D55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56AF1D27" w14:textId="0AAA836A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1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37CADF18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6FE3F95" w14:textId="31D1E227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2D9E583" w14:textId="6638E249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C4696C6" w14:textId="5D5AAB45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B130F01" w14:textId="36815990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55339AEA" w14:textId="455D3322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0A907E18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CDD7E9F" w14:textId="6A0EB8DA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84F90F9" w14:textId="2CEBF832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-0.0063261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F7979FE" w14:textId="762FD273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24A07CC" w14:textId="3AD330E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D1A0723" w14:textId="17E4B2EB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0.0063261</w:t>
                        </w:r>
                      </w:p>
                    </w:tc>
                  </w:tr>
                  <w:tr w:rsidR="00002D55" w14:paraId="027FA60A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A978467" w14:textId="76118DB2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1BF2979" w14:textId="1A75CB1F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DA700C9" w14:textId="33FE2C9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-0.11424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AD62C90" w14:textId="39009B61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-0.23171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578486F" w14:textId="6755B6DF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0.25835</w:t>
                        </w:r>
                      </w:p>
                    </w:tc>
                  </w:tr>
                  <w:tr w:rsidR="00002D55" w14:paraId="7140208B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D75B616" w14:textId="442D70CD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7D73020" w14:textId="1E4D4F80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3.7246e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55E1611" w14:textId="16EFB1F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58146DF" w14:textId="048B7A7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B88916E" w14:textId="75E52AD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3.7246e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</w:tr>
                  <w:tr w:rsidR="00002D55" w14:paraId="3595B766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FB0F0FB" w14:textId="4BA99E6B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219B901" w14:textId="452F4AF5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FDB43E3" w14:textId="425B7BE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4.7735e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9C84449" w14:textId="4AAD6A7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6.9522e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2F0A925" w14:textId="79DB3D3C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8.4332e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-06</w:t>
                        </w:r>
                      </w:p>
                    </w:tc>
                  </w:tr>
                </w:tbl>
                <w:p w14:paraId="644210EB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3716385F" w14:textId="77777777" w:rsidTr="00002D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7E29234E" w14:textId="4137C4C4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2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134A62EB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B3C5303" w14:textId="5960DBCA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4494E51" w14:textId="75620360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B4E440E" w14:textId="452E420D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495A3A0" w14:textId="578E7737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2BB32976" w14:textId="4CD5C758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0697B8AF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7C19D0D" w14:textId="7150FFA7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9B2C0BB" w14:textId="22870425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-0.0062902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998AAEF" w14:textId="6C25D11A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0E28D56" w14:textId="32B0053C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E54CF0C" w14:textId="269C2F2A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0.0062902</w:t>
                        </w:r>
                      </w:p>
                    </w:tc>
                  </w:tr>
                  <w:tr w:rsidR="00002D55" w14:paraId="4ED6B001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085CD63" w14:textId="1D2B07BB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8250990" w14:textId="16D463F5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FEC8E6F" w14:textId="6D0B6B5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0.11429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1213036" w14:textId="6A22EC4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0.23207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1435312" w14:textId="58CF7F2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0.25868</w:t>
                        </w:r>
                      </w:p>
                    </w:tc>
                  </w:tr>
                  <w:tr w:rsidR="00002D55" w14:paraId="73343E14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B45D866" w14:textId="363E75F5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18BBE55" w14:textId="1540190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7.7014e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911B7B2" w14:textId="570D50B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7C0E208" w14:textId="34DEBCF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DAC39DB" w14:textId="6004684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7.7014e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-15</w:t>
                        </w:r>
                      </w:p>
                    </w:tc>
                  </w:tr>
                  <w:tr w:rsidR="00002D55" w14:paraId="2081AA02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9B3F8C9" w14:textId="2963D576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85C0506" w14:textId="7600D55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D396E08" w14:textId="1904B99B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0.0017622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F3EDAE2" w14:textId="65512AE0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-0.00087292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95FEFDC" w14:textId="75E6BCB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0.0019665</w:t>
                        </w:r>
                      </w:p>
                    </w:tc>
                  </w:tr>
                </w:tbl>
                <w:p w14:paraId="0594C355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44739C33" w14:textId="77777777" w:rsidTr="002D53D1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5B0A0440" w14:textId="2FCCC780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3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3C0BEF4C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A51E517" w14:textId="660D68DF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2CE7508" w14:textId="7A11D9F4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56C66EE" w14:textId="4595AC52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AB5AD0E" w14:textId="23356977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76BC9779" w14:textId="6CCBF1E8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17CABA7E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0E817A5" w14:textId="5EE0F0E4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2DFD108" w14:textId="1AAFBB78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0.0062902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F6313AB" w14:textId="3C570642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6F67950" w14:textId="6CF67A5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898C501" w14:textId="3ABCEB7A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-0.0062902</w:t>
                        </w:r>
                      </w:p>
                    </w:tc>
                  </w:tr>
                  <w:tr w:rsidR="00002D55" w14:paraId="0760BC83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AC5843F" w14:textId="252CA1D1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66F470A" w14:textId="3C48998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60548E3" w14:textId="4837B321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-0.11429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3CA08C7" w14:textId="1BDFCAF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-0.23207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8BF8BBE" w14:textId="737A0E44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0.25868</w:t>
                        </w:r>
                      </w:p>
                    </w:tc>
                  </w:tr>
                  <w:tr w:rsidR="00002D55" w14:paraId="4CE936B0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9EDF7DF" w14:textId="29E3ECE8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94AFAFB" w14:textId="28045A7F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3.7358e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C8B4846" w14:textId="4A10884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6607E25" w14:textId="774943A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ED42DAE" w14:textId="50B5C73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3.7358e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-14</w:t>
                        </w:r>
                      </w:p>
                    </w:tc>
                  </w:tr>
                  <w:tr w:rsidR="00002D55" w14:paraId="578039F5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70CBEEA" w14:textId="6D3C4491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F04DF64" w14:textId="3C1F6357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8FAC4A2" w14:textId="1B32D367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3.881e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7567BBA" w14:textId="07E4E53F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2.4217e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BD57898" w14:textId="733B58A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4.5746e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-05</w:t>
                        </w:r>
                      </w:p>
                    </w:tc>
                  </w:tr>
                </w:tbl>
                <w:p w14:paraId="57612274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565DB996" w14:textId="77777777" w:rsidTr="00002D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35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7FF80AB9" w14:textId="385C6864" w:rsidR="00002D55" w:rsidRDefault="00002D55" w:rsidP="002D53D1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C1DA3DC" wp14:editId="34093B66">
                        <wp:extent cx="2035175" cy="1367790"/>
                        <wp:effectExtent l="0" t="0" r="3175" b="3810"/>
                        <wp:docPr id="1937361182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37361182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5175" cy="1367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C05197" w14:textId="12ED6F3C" w:rsidR="00002D55" w:rsidRPr="000F2729" w:rsidRDefault="00002D55" w:rsidP="002D53D1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Pin Connector-17</w:t>
                  </w:r>
                </w:p>
              </w:tc>
              <w:tc>
                <w:tcPr>
                  <w:tcW w:w="3028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59"/>
                    <w:gridCol w:w="1478"/>
                  </w:tblGrid>
                  <w:tr w:rsidR="00002D55" w14:paraId="41D70217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2070DC3" w14:textId="25BA762F" w:rsidR="00002D55" w:rsidRPr="00BE6656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3A7A7A4" w14:textId="7D54C229" w:rsidR="00002D55" w:rsidRPr="002E61D4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002D55" w14:paraId="3505AE30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EFEB824" w14:textId="35F83B82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CEB2C0D" w14:textId="0F0FBC6D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Pin</w:t>
                        </w:r>
                      </w:p>
                    </w:tc>
                  </w:tr>
                  <w:tr w:rsidR="00002D55" w14:paraId="1EC60C08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8446341" w14:textId="2EC841EF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retaining ring (No translation):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2A06817" w14:textId="53963C0C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Yes</w:t>
                        </w:r>
                      </w:p>
                    </w:tc>
                  </w:tr>
                  <w:tr w:rsidR="00002D55" w14:paraId="25C182C3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A02E27D" w14:textId="0BC239CD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key (No rotation):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BB7D05F" w14:textId="35302179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</w:t>
                        </w:r>
                      </w:p>
                    </w:tc>
                  </w:tr>
                  <w:tr w:rsidR="00002D55" w14:paraId="06159E30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D3AE9C5" w14:textId="06625B1A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826DDBD" w14:textId="064DA8C0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Distributed</w:t>
                        </w:r>
                      </w:p>
                    </w:tc>
                  </w:tr>
                  <w:tr w:rsidR="00002D55" w14:paraId="655E9A75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CAD5571" w14:textId="79586FFD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0B39B6D" w14:textId="50CD35EB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  <w:tr w:rsidR="00002D55" w14:paraId="07C968FD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E7D6BBE" w14:textId="54CD6490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Rotational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C9B2AE6" w14:textId="6697BA0F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7077F914" w14:textId="77777777" w:rsidR="00002D55" w:rsidRPr="00577134" w:rsidRDefault="00002D55" w:rsidP="002D53D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429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5088862C" w14:textId="77777777" w:rsidR="00002D55" w:rsidRDefault="00002D55" w:rsidP="002D53D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20902EBD" w14:textId="05B71C4F" w:rsidR="00002D55" w:rsidRPr="00577134" w:rsidRDefault="00002D55" w:rsidP="002D53D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002D55" w:rsidRPr="000841BF" w14:paraId="6922F22C" w14:textId="77777777" w:rsidTr="00002D55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1ADE9A94" w14:textId="25DCA5B0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1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511E9EEF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8DCF1F6" w14:textId="03E69D60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F3B4E2B" w14:textId="70AAD4C9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132C5BA" w14:textId="1CAB6552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3D83F05" w14:textId="13EFA96F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09F6837A" w14:textId="7D5C5C66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26359710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EC418D5" w14:textId="69CE6945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lastRenderedPageBreak/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3F96D55" w14:textId="370E54DE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0.42731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2E43A6E" w14:textId="4E2540BF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8A28506" w14:textId="3B0669F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DD602C8" w14:textId="5FA0FD24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0.42731</w:t>
                        </w:r>
                      </w:p>
                    </w:tc>
                  </w:tr>
                  <w:tr w:rsidR="00002D55" w14:paraId="626D2D33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DF01DF6" w14:textId="116BEF46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FBA398A" w14:textId="74C6F990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63E2E6F" w14:textId="1060FEC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48.744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A884737" w14:textId="741BD11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-15.089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9210296" w14:textId="6A32532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51.026</w:t>
                        </w:r>
                      </w:p>
                    </w:tc>
                  </w:tr>
                  <w:tr w:rsidR="00002D55" w14:paraId="784D6C78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AE54929" w14:textId="4D4721B1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934A275" w14:textId="3CE464EF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2.9731e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3491FF1" w14:textId="2100F24D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75B5EA9" w14:textId="3C5C46C5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74B2168" w14:textId="3B13C264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2.9731e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</w:t>
                        </w:r>
                      </w:p>
                    </w:tc>
                  </w:tr>
                  <w:tr w:rsidR="00002D55" w14:paraId="10FA39C0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7D388CC" w14:textId="6A8643BA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933D824" w14:textId="3BE133A0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4F7DBB6" w14:textId="4986610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0.0018236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3B4878C" w14:textId="43455CED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0.0021714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FC0C2B4" w14:textId="570AD4F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0.0028356</w:t>
                        </w:r>
                      </w:p>
                    </w:tc>
                  </w:tr>
                </w:tbl>
                <w:p w14:paraId="70F10392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4954F265" w14:textId="77777777" w:rsidTr="00002D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14E204A4" w14:textId="50E2183D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lastRenderedPageBreak/>
                    <w:t>Connector Forces Joint 2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5B66459F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DD8C758" w14:textId="0BBE66E2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064448C" w14:textId="468E1763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1A696EF" w14:textId="07FE38A5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EF93420" w14:textId="46BB0A2D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49519FA4" w14:textId="70918300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1BAC1E7C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D89C5F1" w14:textId="6979BAFF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97B9EF2" w14:textId="0B7A143D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0.42669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68D6F14" w14:textId="3FCA0BD1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AEAF87A" w14:textId="7EE6210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34B5297" w14:textId="284A6D7D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0.42669</w:t>
                        </w:r>
                      </w:p>
                    </w:tc>
                  </w:tr>
                  <w:tr w:rsidR="00002D55" w14:paraId="6D45EAC5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EF89024" w14:textId="2E4C75F0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0BE8913" w14:textId="4655411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89D6922" w14:textId="4FAF0571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-48.752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9D6FEE9" w14:textId="0870A415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15.097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7FE2E5F" w14:textId="64537FE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51.036</w:t>
                        </w:r>
                      </w:p>
                    </w:tc>
                  </w:tr>
                  <w:tr w:rsidR="00002D55" w14:paraId="1A589D9A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0FE06A7" w14:textId="54A2EE64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C520152" w14:textId="09A05D2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1.0805e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10990AB" w14:textId="682361EF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6FF967B" w14:textId="3070FED1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63CECE2" w14:textId="79EC6E77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1.0805e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</w:tr>
                  <w:tr w:rsidR="00002D55" w14:paraId="4F4B2FBE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42A5C9B" w14:textId="12736EA2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82F82FF" w14:textId="7167F1D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1C13E8F" w14:textId="3BB5159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-0.11135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D89F08E" w14:textId="2D0A88CB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-0.36341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FDE540C" w14:textId="082E910B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0.38008</w:t>
                        </w:r>
                      </w:p>
                    </w:tc>
                  </w:tr>
                </w:tbl>
                <w:p w14:paraId="351A344B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19142393" w14:textId="77777777" w:rsidTr="002D53D1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254A3522" w14:textId="0AC0FD4F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3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499BED6F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AE51CB7" w14:textId="46A6D892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28B5746" w14:textId="6E77E10B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69FD426" w14:textId="36C07EDD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C9A86BA" w14:textId="6878D1E9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2F2F6E01" w14:textId="3B758B50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2CA640FF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DF0A9B1" w14:textId="4EEDD012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4AADA7F" w14:textId="7D07A1EB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-0.42669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98D02E4" w14:textId="11322B90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1B4CCFB" w14:textId="2F849FF1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0287F3F" w14:textId="153C77BE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-0.42669</w:t>
                        </w:r>
                      </w:p>
                    </w:tc>
                  </w:tr>
                  <w:tr w:rsidR="00002D55" w14:paraId="1003319D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77831C1" w14:textId="6592FD65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9197A86" w14:textId="530FEFB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17E5679" w14:textId="256C527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48.752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6C83A18" w14:textId="47A56DC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-15.097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A699844" w14:textId="307192D5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51.036</w:t>
                        </w:r>
                      </w:p>
                    </w:tc>
                  </w:tr>
                  <w:tr w:rsidR="00002D55" w14:paraId="707B2A99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30D32A0" w14:textId="401E2718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C5C20A8" w14:textId="5FCE92C4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2.9716e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55DA2AC" w14:textId="12E15B3F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43691EE" w14:textId="6A7644E5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C890B16" w14:textId="563DEA3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2.9716e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</w:t>
                        </w:r>
                      </w:p>
                    </w:tc>
                  </w:tr>
                  <w:tr w:rsidR="00002D55" w14:paraId="7D5FD5A7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D9970E1" w14:textId="60945776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28C3091" w14:textId="35EC240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73019CC" w14:textId="3F2E27E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-0.0033504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B5A68F8" w14:textId="68BDDE8C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-0.0069865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679E556" w14:textId="570F96F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0.0077484</w:t>
                        </w:r>
                      </w:p>
                    </w:tc>
                  </w:tr>
                </w:tbl>
                <w:p w14:paraId="01183775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31FC2228" w14:textId="77777777" w:rsidTr="00002D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435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3D0DE3C7" w14:textId="4C0E8873" w:rsidR="00002D55" w:rsidRDefault="00002D55" w:rsidP="002D53D1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649584F5" wp14:editId="3F4ACF8D">
                        <wp:extent cx="2035175" cy="1367790"/>
                        <wp:effectExtent l="0" t="0" r="3175" b="3810"/>
                        <wp:docPr id="2038903640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3890364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5175" cy="1367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8E81B57" w14:textId="0ED0FB33" w:rsidR="00002D55" w:rsidRPr="000F2729" w:rsidRDefault="00002D55" w:rsidP="002D53D1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Pin Connector-18</w:t>
                  </w:r>
                </w:p>
              </w:tc>
              <w:tc>
                <w:tcPr>
                  <w:tcW w:w="3028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59"/>
                    <w:gridCol w:w="1478"/>
                  </w:tblGrid>
                  <w:tr w:rsidR="00002D55" w14:paraId="242DE62E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B6DAE79" w14:textId="3D843BD0" w:rsidR="00002D55" w:rsidRPr="00BE6656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9CB37F1" w14:textId="14F76FE9" w:rsidR="00002D55" w:rsidRPr="002E61D4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002D55" w14:paraId="3B3F263C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0F52D86" w14:textId="00AA8C77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8E02D86" w14:textId="29DB5B58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Pin</w:t>
                        </w:r>
                      </w:p>
                    </w:tc>
                  </w:tr>
                  <w:tr w:rsidR="00002D55" w14:paraId="4CA36128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0C8ADE6" w14:textId="32D31DFD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retaining ring (No translation):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DC43EA0" w14:textId="6832404F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Yes</w:t>
                        </w:r>
                      </w:p>
                    </w:tc>
                  </w:tr>
                  <w:tr w:rsidR="00002D55" w14:paraId="2AC10A2E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9E2B9C4" w14:textId="4AB03D8F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With key (No rotation):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9FD7011" w14:textId="66366F4A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</w:t>
                        </w:r>
                      </w:p>
                    </w:tc>
                  </w:tr>
                  <w:tr w:rsidR="00002D55" w14:paraId="43E57DE2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9E2FB7E" w14:textId="561B28E2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3D6D63B" w14:textId="6AFC4183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Distributed</w:t>
                        </w:r>
                      </w:p>
                    </w:tc>
                  </w:tr>
                  <w:tr w:rsidR="00002D55" w14:paraId="4255F05B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3F73770" w14:textId="75F2B164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E168E16" w14:textId="7A8C3D77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  <w:tr w:rsidR="00002D55" w14:paraId="50303CCE" w14:textId="77777777" w:rsidTr="002D53D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9062E57" w14:textId="65998B0B" w:rsidR="00002D55" w:rsidRDefault="00002D55" w:rsidP="002D53D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Rotational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D2C867D" w14:textId="4E780787" w:rsidR="00002D55" w:rsidRDefault="00002D55" w:rsidP="002D53D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0FE42D15" w14:textId="77777777" w:rsidR="00002D55" w:rsidRPr="00577134" w:rsidRDefault="00002D55" w:rsidP="002D53D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429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14:paraId="046A8118" w14:textId="77777777" w:rsidR="00002D55" w:rsidRDefault="00002D55" w:rsidP="002D53D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04E7217B" w14:textId="50C19C37" w:rsidR="00002D55" w:rsidRPr="00577134" w:rsidRDefault="00002D55" w:rsidP="002D53D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002D55" w:rsidRPr="000841BF" w14:paraId="29463954" w14:textId="77777777" w:rsidTr="00002D55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102B7828" w14:textId="4E77EC15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1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3AF55318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EAD5D09" w14:textId="0A7A2D44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BD71F8E" w14:textId="5B6AFC77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6E232AC" w14:textId="4A23F43F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EBED124" w14:textId="0DBBF155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396A380E" w14:textId="1491C56C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72375AA1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08189AC" w14:textId="7CEBEC3C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48B700A" w14:textId="0D221925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0.46428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456007B" w14:textId="4B530F1C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25D4826" w14:textId="221947B1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FA5AEFF" w14:textId="3523C0F2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0.46428</w:t>
                        </w:r>
                      </w:p>
                    </w:tc>
                  </w:tr>
                  <w:tr w:rsidR="00002D55" w14:paraId="01AA5C31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730370C" w14:textId="7F9F84E9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FBC75BE" w14:textId="25BAD8E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BFDBE35" w14:textId="0C20F24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48.725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076DC56" w14:textId="66FAB8F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15.084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AEF8410" w14:textId="3B9710FC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51.007</w:t>
                        </w:r>
                      </w:p>
                    </w:tc>
                  </w:tr>
                  <w:tr w:rsidR="00002D55" w14:paraId="56E7EE8B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CD1FFD0" w14:textId="1AB7362C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F4FA076" w14:textId="01A5EA2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2.9728e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CCB96CC" w14:textId="55140460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964F856" w14:textId="7BF8B189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197C832" w14:textId="0EBFD83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2.9728e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</w:t>
                        </w:r>
                      </w:p>
                    </w:tc>
                  </w:tr>
                  <w:tr w:rsidR="00002D55" w14:paraId="133766BD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ED7917F" w14:textId="4F6D1FD3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EF59785" w14:textId="286AC037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EC28FBF" w14:textId="225CBA4D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-0.0029281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91188B3" w14:textId="5A63D7E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0.005705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0B60DAC" w14:textId="435F11D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0.0064125</w:t>
                        </w:r>
                      </w:p>
                    </w:tc>
                  </w:tr>
                </w:tbl>
                <w:p w14:paraId="509CC534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385E6581" w14:textId="77777777" w:rsidTr="00002D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4ABD76CC" w14:textId="68AA87C2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2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253D0803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183411B" w14:textId="0068FEE7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3659037" w14:textId="5792E305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A5A3491" w14:textId="08B160ED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19F8D6C" w14:textId="0ABBB6AA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01012D8C" w14:textId="702B456A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0999F41D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1691EC1" w14:textId="3A0E820B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8CD91EB" w14:textId="5C2560E4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0.46322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1639E40" w14:textId="0A8EFD51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5BAF673" w14:textId="43205A6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08D58F1" w14:textId="69390907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0.46322</w:t>
                        </w:r>
                      </w:p>
                    </w:tc>
                  </w:tr>
                  <w:tr w:rsidR="00002D55" w14:paraId="3A7F3480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9608D5E" w14:textId="3D0DE958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81C49BC" w14:textId="59BD9C7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0456B11" w14:textId="5A27CC8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-48.757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22946BD" w14:textId="43DF4930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-15.101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48B9927" w14:textId="68079BF7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51.042</w:t>
                        </w:r>
                      </w:p>
                    </w:tc>
                  </w:tr>
                  <w:tr w:rsidR="00002D55" w14:paraId="15CAD39E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351E76E" w14:textId="2124FF1C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8280C0C" w14:textId="235B9D2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1.0725e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3632531" w14:textId="0CA9B68B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D96AAE1" w14:textId="65CCBB40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8267107" w14:textId="7A386E66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1.0725e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-13</w:t>
                        </w:r>
                      </w:p>
                    </w:tc>
                  </w:tr>
                  <w:tr w:rsidR="00002D55" w14:paraId="5A5E86E8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4765ADE" w14:textId="776A582E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B88ABA9" w14:textId="45C5DE1D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52E4CA5" w14:textId="52E6CCAF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0.11148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C3F3ACB" w14:textId="7B4740B8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-0.3638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0BF6A51" w14:textId="778AC94D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0.3805</w:t>
                        </w:r>
                      </w:p>
                    </w:tc>
                  </w:tr>
                </w:tbl>
                <w:p w14:paraId="7236B8DA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002D55" w:rsidRPr="000841BF" w14:paraId="5072058D" w14:textId="77777777" w:rsidTr="002D53D1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3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2FCEEA75" w14:textId="61D93774" w:rsidR="00002D55" w:rsidRPr="000F054F" w:rsidRDefault="00002D55" w:rsidP="002D53D1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 Joint 3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002D55" w14:paraId="66036112" w14:textId="77777777" w:rsidTr="002D53D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0054E3E" w14:textId="2EF9CB9F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6975BCA" w14:textId="2794EA9E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7A9483A" w14:textId="788F5A54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4448582" w14:textId="622DBE62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53C274B0" w14:textId="28094F33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02D55" w14:paraId="524CE779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AAFE747" w14:textId="377347E8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9484C4F" w14:textId="2769E258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-0.46322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5A45169" w14:textId="0C5574FD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BD3F366" w14:textId="50F06B7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D2D6A1D" w14:textId="0A5BBFCA" w:rsidR="00002D55" w:rsidRPr="00EF37BF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-0.46322</w:t>
                        </w:r>
                      </w:p>
                    </w:tc>
                  </w:tr>
                  <w:tr w:rsidR="00002D55" w14:paraId="29C096B7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EBC9C05" w14:textId="5C62A9F1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4BA77C9" w14:textId="501E7CFC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0921930" w14:textId="3CADA1B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48.757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FDCFEA3" w14:textId="6C22D9D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15.101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C216F87" w14:textId="100B71C3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51.042</w:t>
                        </w:r>
                      </w:p>
                    </w:tc>
                  </w:tr>
                  <w:tr w:rsidR="00002D55" w14:paraId="42BB9720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1FB8738" w14:textId="31A186D6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Torque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97F19AD" w14:textId="1CBE8760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2.9713e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C08F3BE" w14:textId="545C3A3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E7B7719" w14:textId="7132A06E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194C0F8" w14:textId="3E41823D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2.9713e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</w:t>
                        </w:r>
                      </w:p>
                    </w:tc>
                  </w:tr>
                  <w:tr w:rsidR="00002D55" w14:paraId="358CEE87" w14:textId="77777777" w:rsidTr="002D53D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5933FA7" w14:textId="7AA786E8" w:rsidR="00002D55" w:rsidRDefault="00002D55" w:rsidP="002D53D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CFD9593" w14:textId="07EF78A2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760132D" w14:textId="08F38631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0.002346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BCC790B" w14:textId="016FC724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-0.0037338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E4C70B6" w14:textId="3837728A" w:rsidR="00002D55" w:rsidRDefault="00002D55" w:rsidP="002D53D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0.0044096</w:t>
                        </w:r>
                      </w:p>
                    </w:tc>
                  </w:tr>
                </w:tbl>
                <w:p w14:paraId="6B59006B" w14:textId="77777777" w:rsidR="00002D55" w:rsidRPr="000841BF" w:rsidRDefault="00002D55" w:rsidP="002D53D1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14:paraId="248E6EB9" w14:textId="77777777" w:rsidR="00D72EE8" w:rsidRDefault="00D72EE8" w:rsidP="00D72EE8"/>
          <w:p w14:paraId="073A7BF0" w14:textId="4231F665" w:rsidR="00D72EE8" w:rsidRPr="009C0A33" w:rsidRDefault="00D72EE8" w:rsidP="00D72EE8"/>
          <w:p w14:paraId="2B7CBFFB" w14:textId="293C05EC" w:rsidR="00132707" w:rsidRDefault="00132707" w:rsidP="000A7C6B"/>
        </w:tc>
      </w:tr>
    </w:tbl>
    <w:p w14:paraId="364D2905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7EEC19B8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3F48CB9" w14:textId="7F407D2F" w:rsidR="00104BD8" w:rsidRDefault="00002D55" w:rsidP="00002D55">
            <w:pPr>
              <w:pStyle w:val="Heading1"/>
            </w:pPr>
            <w:bookmarkStart w:id="14" w:name="_Toc185352363"/>
            <w:r>
              <w:t>Interaction Information</w:t>
            </w:r>
            <w:bookmarkEnd w:id="14"/>
          </w:p>
          <w:p w14:paraId="77C7618E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920"/>
              <w:gridCol w:w="3786"/>
              <w:gridCol w:w="4048"/>
            </w:tblGrid>
            <w:tr w:rsidR="002B4DE8" w14:paraId="62C930DB" w14:textId="77777777" w:rsidTr="00002D5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2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F68850" w14:textId="4C130876" w:rsidR="002B4DE8" w:rsidRDefault="00002D55" w:rsidP="00C16188">
                  <w:pPr>
                    <w:jc w:val="center"/>
                  </w:pPr>
                  <w:r>
                    <w:t>Interaction</w:t>
                  </w:r>
                </w:p>
              </w:tc>
              <w:tc>
                <w:tcPr>
                  <w:tcW w:w="3783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AD82521" w14:textId="3E5C9503" w:rsidR="002B4DE8" w:rsidRDefault="00002D55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Image</w:t>
                  </w:r>
                </w:p>
              </w:tc>
              <w:tc>
                <w:tcPr>
                  <w:tcW w:w="4049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1152214" w14:textId="6221EA99" w:rsidR="002B4DE8" w:rsidRDefault="00002D55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Properties</w:t>
                  </w:r>
                </w:p>
              </w:tc>
            </w:tr>
            <w:tr w:rsidR="002B4DE8" w14:paraId="0E29B9B1" w14:textId="77777777" w:rsidTr="00002D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64285C" w14:textId="77C05B0D" w:rsidR="002B4DE8" w:rsidRPr="00211C62" w:rsidRDefault="00002D55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Interaction</w:t>
                  </w:r>
                </w:p>
              </w:tc>
              <w:tc>
                <w:tcPr>
                  <w:tcW w:w="378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2C6D335B" w14:textId="1707399E" w:rsidR="002B4DE8" w:rsidRPr="000B04D4" w:rsidRDefault="00002D55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B3A0DEF" wp14:editId="6C3B7029">
                        <wp:extent cx="2265045" cy="1522095"/>
                        <wp:effectExtent l="0" t="0" r="1905" b="1905"/>
                        <wp:docPr id="935360291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536029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65045" cy="1522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49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82"/>
                    <w:gridCol w:w="1750"/>
                  </w:tblGrid>
                  <w:tr w:rsidR="0017091B" w14:paraId="2E8641E2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457ED0B" w14:textId="5D0D9ABF" w:rsidR="0017091B" w:rsidRPr="00BE6656" w:rsidRDefault="00002D55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C2DA7AB" w14:textId="6DF67EEE" w:rsidR="0017091B" w:rsidRPr="00BE6656" w:rsidRDefault="00002D5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002D55" w14:paraId="2102DE60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BF9E8EE" w14:textId="0619C0C6" w:rsidR="00002D55" w:rsidRDefault="00002D55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D69DAFD" w14:textId="250532BD" w:rsidR="00002D55" w:rsidRDefault="00002D5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002D55" w14:paraId="1DE9D626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570ECF2" w14:textId="2EC94141" w:rsidR="00002D55" w:rsidRDefault="00002D55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83ED7CD" w14:textId="79D91F18" w:rsidR="00002D55" w:rsidRDefault="00002D5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Independent mesh</w:t>
                        </w:r>
                      </w:p>
                    </w:tc>
                  </w:tr>
                </w:tbl>
                <w:p w14:paraId="6F9A5131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7C2EE307" w14:textId="3D7252EC" w:rsidR="00104BD8" w:rsidRDefault="00104BD8" w:rsidP="000A7C6B">
            <w:pPr>
              <w:rPr>
                <w:rStyle w:val="A3"/>
              </w:rPr>
            </w:pPr>
          </w:p>
          <w:p w14:paraId="2DC8798E" w14:textId="77777777" w:rsidR="00104BD8" w:rsidRDefault="00104BD8" w:rsidP="000A7C6B"/>
        </w:tc>
      </w:tr>
    </w:tbl>
    <w:p w14:paraId="42A39F94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3147072C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A2DD4CC" w14:textId="77E38D26" w:rsidR="00A61A59" w:rsidRDefault="00002D55" w:rsidP="000A7C6B">
            <w:pPr>
              <w:pStyle w:val="Heading1"/>
            </w:pPr>
            <w:bookmarkStart w:id="15" w:name="_Toc185352364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77"/>
              <w:gridCol w:w="5377"/>
            </w:tblGrid>
            <w:tr w:rsidR="00A9531D" w14:paraId="21A6E44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495C64" w14:textId="0896B99E" w:rsidR="00A9531D" w:rsidRDefault="00002D55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6A50B3" w14:textId="67A31A4A" w:rsidR="00A9531D" w:rsidRDefault="00002D5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002D55" w14:paraId="3AF9908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56171B" w14:textId="132B6A03" w:rsidR="00002D55" w:rsidRDefault="00002D55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C14179" w14:textId="038EA114" w:rsidR="00002D55" w:rsidRDefault="00002D5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Blended curvature-based mesh</w:t>
                  </w:r>
                </w:p>
              </w:tc>
            </w:tr>
            <w:tr w:rsidR="00002D55" w14:paraId="07D45C9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5B7A28" w14:textId="78F13EF5" w:rsidR="00002D55" w:rsidRDefault="00002D55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6A232D" w14:textId="5A0933FD" w:rsidR="00002D55" w:rsidRDefault="00002D5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002D55" w14:paraId="46C0659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314CB2" w14:textId="5E05BF6C" w:rsidR="00002D55" w:rsidRDefault="00002D55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581F94" w14:textId="1D8D7837" w:rsidR="00002D55" w:rsidRDefault="00002D5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6.53911 mm</w:t>
                  </w:r>
                </w:p>
              </w:tc>
            </w:tr>
            <w:tr w:rsidR="00002D55" w14:paraId="2D474D8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52F0D1" w14:textId="23757EFF" w:rsidR="00002D55" w:rsidRDefault="00002D55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ED78FD" w14:textId="6D95BF65" w:rsidR="00002D55" w:rsidRDefault="00002D5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0.655345 mm</w:t>
                  </w:r>
                </w:p>
              </w:tc>
            </w:tr>
            <w:tr w:rsidR="00002D55" w14:paraId="07113D2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6CFD47" w14:textId="3B649953" w:rsidR="00002D55" w:rsidRDefault="00002D55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3D346E" w14:textId="1D5AE4EA" w:rsidR="00002D55" w:rsidRDefault="00002D5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002D55" w14:paraId="2C7193C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10C695" w14:textId="1C3E7B41" w:rsidR="00002D55" w:rsidRDefault="00002D55" w:rsidP="00C16188">
                  <w:proofErr w:type="spellStart"/>
                  <w:r>
                    <w:t>Remesh</w:t>
                  </w:r>
                  <w:proofErr w:type="spellEnd"/>
                  <w:r>
                    <w:t xml:space="preserve"> failed parts independently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9F0437" w14:textId="240B372B" w:rsidR="00002D55" w:rsidRDefault="00002D5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02D55" w14:paraId="28E40D7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3C5281" w14:textId="4FE60A10" w:rsidR="00002D55" w:rsidRDefault="00002D55" w:rsidP="00C16188">
                  <w:r>
                    <w:t xml:space="preserve">Reuse mesh for identical parts in an assembly (Blended curvature-based </w:t>
                  </w:r>
                  <w:proofErr w:type="spellStart"/>
                  <w:r>
                    <w:t>mesher</w:t>
                  </w:r>
                  <w:proofErr w:type="spellEnd"/>
                  <w:r>
                    <w:t xml:space="preserve"> only)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35E020" w14:textId="471CF49C" w:rsidR="00002D55" w:rsidRDefault="00002D5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1A905E5F" w14:textId="77777777" w:rsidR="00690657" w:rsidRDefault="00690657" w:rsidP="00690657"/>
          <w:p w14:paraId="2F812F8A" w14:textId="675E6F7B" w:rsidR="00A9531D" w:rsidRPr="00690657" w:rsidRDefault="00002D55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7D0E26A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09907C" w14:textId="1849AA56" w:rsidR="007107BE" w:rsidRDefault="00002D55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F8A63C" w14:textId="0B079166" w:rsidR="007107BE" w:rsidRDefault="00002D5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117064</w:t>
                  </w:r>
                </w:p>
              </w:tc>
            </w:tr>
            <w:tr w:rsidR="00002D55" w14:paraId="1BD9BF8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EF1EA6" w14:textId="0B9453E4" w:rsidR="00002D55" w:rsidRDefault="00002D55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77B14D" w14:textId="546302C1" w:rsidR="00002D55" w:rsidRDefault="00002D5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74828</w:t>
                  </w:r>
                </w:p>
              </w:tc>
            </w:tr>
            <w:tr w:rsidR="00002D55" w14:paraId="6EA2AD6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689F4D" w14:textId="71E4778D" w:rsidR="00002D55" w:rsidRDefault="00002D55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B44AB4" w14:textId="64CB62B8" w:rsidR="00002D55" w:rsidRDefault="00002D5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86.458</w:t>
                  </w:r>
                </w:p>
              </w:tc>
            </w:tr>
            <w:tr w:rsidR="00002D55" w14:paraId="4CC55D6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82ECA6" w14:textId="4A9DEEC5" w:rsidR="00002D55" w:rsidRDefault="00002D55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BD99E2" w14:textId="27DDE30B" w:rsidR="00002D55" w:rsidRDefault="00002D5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</w:t>
                  </w:r>
                </w:p>
              </w:tc>
            </w:tr>
            <w:tr w:rsidR="00002D55" w14:paraId="1BD6774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34AB8A" w14:textId="0DA9FB84" w:rsidR="00002D55" w:rsidRDefault="00002D55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A57DC3" w14:textId="4D22B6F1" w:rsidR="00002D55" w:rsidRDefault="00002D5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0.155</w:t>
                  </w:r>
                </w:p>
              </w:tc>
            </w:tr>
            <w:tr w:rsidR="00002D55" w14:paraId="3B162A3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72D19D" w14:textId="5C5E66C8" w:rsidR="00002D55" w:rsidRDefault="00002D55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E03320" w14:textId="2C99E897" w:rsidR="00002D55" w:rsidRDefault="00002D5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002D55" w14:paraId="0924487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70ABFB" w14:textId="4FFD357A" w:rsidR="00002D55" w:rsidRDefault="00002D55" w:rsidP="00C16188">
                  <w:r>
                    <w:t>Time to complete mesh(</w:t>
                  </w:r>
                  <w:proofErr w:type="spellStart"/>
                  <w:proofErr w:type="gramStart"/>
                  <w:r>
                    <w:t>hh;mm</w:t>
                  </w:r>
                  <w:proofErr w:type="gramEnd"/>
                  <w:r>
                    <w:t>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828B3B" w14:textId="3FF97C43" w:rsidR="00002D55" w:rsidRDefault="00002D5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00:00:09</w:t>
                  </w:r>
                </w:p>
              </w:tc>
            </w:tr>
            <w:tr w:rsidR="00002D55" w14:paraId="48BE6B9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2C2753" w14:textId="4C337AFE" w:rsidR="00002D55" w:rsidRDefault="00002D55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ED96C9" w14:textId="77777777" w:rsidR="00002D55" w:rsidRDefault="00002D5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14B164F1" w14:textId="2CE7AB1C" w:rsidR="002F5299" w:rsidRDefault="002F5299" w:rsidP="00690657">
            <w:pPr>
              <w:pStyle w:val="Heading2"/>
              <w:rPr>
                <w:sz w:val="24"/>
                <w:szCs w:val="24"/>
              </w:rPr>
            </w:pPr>
          </w:p>
          <w:p w14:paraId="73825DC5" w14:textId="55AFA057" w:rsidR="00A61A59" w:rsidRPr="00690657" w:rsidRDefault="00002D55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Quality Plots</w:t>
            </w:r>
          </w:p>
          <w:tbl>
            <w:tblPr>
              <w:tblStyle w:val="LightGrid-Accent11"/>
              <w:tblW w:w="5000" w:type="pct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2689"/>
              <w:gridCol w:w="2688"/>
              <w:gridCol w:w="2688"/>
            </w:tblGrid>
            <w:tr w:rsidR="00A61A59" w14:paraId="271A76CC" w14:textId="77777777" w:rsidTr="00AB7E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6B54488C" w14:textId="1F6C2DDA" w:rsidR="00A61A59" w:rsidRDefault="00002D55" w:rsidP="00AB7ED5">
                  <w:pPr>
                    <w:jc w:val="center"/>
                  </w:pPr>
                  <w:r>
                    <w:t>Name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1B7017FA" w14:textId="52483875" w:rsidR="00A61A59" w:rsidRDefault="00002D55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365481B3" w14:textId="2DFD59A6" w:rsidR="00A61A59" w:rsidRDefault="00002D55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63008C7D" w14:textId="1B8A9814" w:rsidR="00A61A59" w:rsidRDefault="00002D55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61A59" w14:paraId="23112455" w14:textId="77777777" w:rsidTr="00AB7E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4C2C5A" w14:textId="1F60808A" w:rsidR="00A61A59" w:rsidRPr="004D2956" w:rsidRDefault="00002D55" w:rsidP="00AB7ED5">
                  <w:pPr>
                    <w:jc w:val="center"/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Quality1</w:t>
                  </w:r>
                  <w:proofErr w:type="spellEnd"/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4E5409" w14:textId="510DB45F" w:rsidR="00A61A59" w:rsidRPr="004D2956" w:rsidRDefault="00002D55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Mesh</w:t>
                  </w:r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FAA0DC" w14:textId="06E1601D" w:rsidR="00A61A59" w:rsidRPr="004D2956" w:rsidRDefault="00002D55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F9C540" w14:textId="618D8FC3" w:rsidR="00A61A59" w:rsidRPr="004D2956" w:rsidRDefault="00002D55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</w:t>
                  </w:r>
                </w:p>
              </w:tc>
            </w:tr>
            <w:tr w:rsidR="00A61A59" w14:paraId="7F546AB6" w14:textId="77777777" w:rsidTr="00A14EA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00" w:type="pct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ABA2EC" w14:textId="7F389B57" w:rsidR="00A61A59" w:rsidRDefault="00002D55" w:rsidP="000A7C6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9AC56A3" wp14:editId="400A751B">
                        <wp:extent cx="6691630" cy="3385820"/>
                        <wp:effectExtent l="0" t="0" r="0" b="5080"/>
                        <wp:docPr id="95890875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890875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91630" cy="33858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A9633F7" w14:textId="0CCDA5CC" w:rsidR="00A61A59" w:rsidRPr="004D2956" w:rsidRDefault="00002D55" w:rsidP="000A7C6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assemb.1-Static 1-Quality-Quality1</w:t>
                  </w:r>
                </w:p>
              </w:tc>
            </w:tr>
          </w:tbl>
          <w:p w14:paraId="5655B67F" w14:textId="4FF93B8F" w:rsidR="00A61A59" w:rsidRPr="00F077CB" w:rsidRDefault="00A61A59" w:rsidP="000A7C6B"/>
        </w:tc>
      </w:tr>
    </w:tbl>
    <w:p w14:paraId="0CEADF15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3A7AA649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97CCFAB" w14:textId="5DA95214" w:rsidR="002C53F9" w:rsidRDefault="00002D55" w:rsidP="000A7C6B">
            <w:pPr>
              <w:pStyle w:val="Heading1"/>
            </w:pPr>
            <w:bookmarkStart w:id="16" w:name="_Toc185352365"/>
            <w:r>
              <w:t>Sensor Details</w:t>
            </w:r>
            <w:bookmarkEnd w:id="16"/>
          </w:p>
          <w:p w14:paraId="281B4D8B" w14:textId="02616AB9" w:rsidR="002C53F9" w:rsidRPr="00F077CB" w:rsidRDefault="00002D55" w:rsidP="00002D55">
            <w:r>
              <w:t>No Data</w:t>
            </w:r>
          </w:p>
        </w:tc>
      </w:tr>
    </w:tbl>
    <w:p w14:paraId="0E4A21BA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4369AFB6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4CFCA2ED" w14:textId="5A76CBE9" w:rsidR="005F5B79" w:rsidRDefault="00002D55" w:rsidP="000A7C6B">
            <w:pPr>
              <w:pStyle w:val="Heading1"/>
            </w:pPr>
            <w:bookmarkStart w:id="17" w:name="_Toc185352366"/>
            <w:r>
              <w:lastRenderedPageBreak/>
              <w:t>Resultant Forces</w:t>
            </w:r>
            <w:bookmarkEnd w:id="17"/>
          </w:p>
          <w:p w14:paraId="13034D72" w14:textId="41ECC6C6" w:rsidR="005F5B79" w:rsidRPr="000B04D4" w:rsidRDefault="00002D55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79289346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0BEBEBF" w14:textId="119BBED5" w:rsidR="005F5B79" w:rsidRDefault="00002D55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0A85EEF" w14:textId="7445148A" w:rsidR="005F5B79" w:rsidRDefault="00002D5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64EBD7C" w14:textId="52C4FEAF" w:rsidR="005F5B79" w:rsidRDefault="00002D5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5C8080A" w14:textId="0E46D6D5" w:rsidR="005F5B79" w:rsidRDefault="00002D5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5E93C73" w14:textId="3121995E" w:rsidR="005F5B79" w:rsidRDefault="00002D5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FC0F94C" w14:textId="7B68B75A" w:rsidR="005F5B79" w:rsidRDefault="00002D5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152BD3A5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4A6ED40" w14:textId="1EF4A71B" w:rsidR="005F5B79" w:rsidRPr="004D2956" w:rsidRDefault="00002D5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2E87DCD" w14:textId="1931F1F7" w:rsidR="005F5B79" w:rsidRPr="004D2956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C2EFB3D" w14:textId="6A6B6A0C" w:rsidR="005F5B79" w:rsidRPr="004D2956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0.0202659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1691DDD" w14:textId="4EAC57AF" w:rsidR="005F5B79" w:rsidRPr="004D2956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-3.24649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8AB84CC" w14:textId="710585E2" w:rsidR="005F5B79" w:rsidRPr="004D2956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0.0144319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71253F5" w14:textId="7B4EFECA" w:rsidR="005F5B79" w:rsidRPr="004D2956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3.24658</w:t>
                  </w:r>
                </w:p>
              </w:tc>
            </w:tr>
          </w:tbl>
          <w:p w14:paraId="4D631B4F" w14:textId="07C4EC5A" w:rsidR="005F5B79" w:rsidRPr="000B04D4" w:rsidRDefault="00002D55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1F20DB7B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E1B92A4" w14:textId="64AA5B83" w:rsidR="005F5B79" w:rsidRDefault="00002D55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2D5A1D4" w14:textId="5C07A555" w:rsidR="005F5B79" w:rsidRDefault="00002D5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8AE0C6B" w14:textId="4425B31B" w:rsidR="005F5B79" w:rsidRDefault="00002D5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81F4CDF" w14:textId="4D0A2DFB" w:rsidR="005F5B79" w:rsidRDefault="00002D5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3D4E559" w14:textId="009691E4" w:rsidR="005F5B79" w:rsidRDefault="00002D5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96F551B" w14:textId="74DCF50C" w:rsidR="005F5B79" w:rsidRDefault="00002D5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70F37BA5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A90BC06" w14:textId="76858FE5" w:rsidR="005F5B79" w:rsidRPr="004D2956" w:rsidRDefault="00002D5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D8A10D1" w14:textId="2C5E9E7F" w:rsidR="005F5B79" w:rsidRPr="004D2956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4B3E537" w14:textId="7554DFD5" w:rsidR="005F5B79" w:rsidRPr="004D2956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46D26CE" w14:textId="1A92D80B" w:rsidR="005F5B79" w:rsidRPr="004D2956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A766CAE" w14:textId="2B67816A" w:rsidR="005F5B79" w:rsidRPr="004D2956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C33F964" w14:textId="5BB1C58B" w:rsidR="005F5B79" w:rsidRPr="004D2956" w:rsidRDefault="00002D5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47DB4EC5" w14:textId="77777777" w:rsidR="005F5B79" w:rsidRDefault="005F5B79" w:rsidP="000A7C6B"/>
        </w:tc>
      </w:tr>
      <w:tr w:rsidR="005F5B79" w14:paraId="168ABF28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4886B248" w14:textId="303400A3" w:rsidR="00C6072D" w:rsidRPr="000B04D4" w:rsidRDefault="00002D55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72296231" w14:textId="77777777" w:rsidTr="00671D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27253D6" w14:textId="3AF80CC7" w:rsidR="00C6072D" w:rsidRDefault="00002D55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7073739" w14:textId="36683372" w:rsidR="00C6072D" w:rsidRDefault="00002D5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ADE508F" w14:textId="59BA173E" w:rsidR="00C6072D" w:rsidRDefault="00002D5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DC56966" w14:textId="657FD67C" w:rsidR="00C6072D" w:rsidRDefault="00002D5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96933AA" w14:textId="0FDB301C" w:rsidR="00C6072D" w:rsidRDefault="00002D5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3EFD0C9" w14:textId="1B8EF29C" w:rsidR="00C6072D" w:rsidRDefault="00002D55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660EAED5" w14:textId="77777777" w:rsidTr="00671D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8A8F454" w14:textId="590F0C54" w:rsidR="00C6072D" w:rsidRPr="004D2956" w:rsidRDefault="00002D55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4B1FE2D" w14:textId="568A7F9E" w:rsidR="00C6072D" w:rsidRPr="004D2956" w:rsidRDefault="00002D5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B70DF02" w14:textId="531A7C37" w:rsidR="00C6072D" w:rsidRPr="004D2956" w:rsidRDefault="00002D5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</w:t>
                  </w:r>
                  <w:proofErr w:type="spellStart"/>
                  <w:r>
                    <w:rPr>
                      <w:sz w:val="20"/>
                      <w:szCs w:val="20"/>
                    </w:rPr>
                    <w:t>2.4709e</w:t>
                  </w:r>
                  <w:proofErr w:type="spellEnd"/>
                  <w:r>
                    <w:rPr>
                      <w:sz w:val="20"/>
                      <w:szCs w:val="20"/>
                    </w:rPr>
                    <w:t>-06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42847B0" w14:textId="745437E6" w:rsidR="00C6072D" w:rsidRPr="004D2956" w:rsidRDefault="00002D5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2.25428e</w:t>
                  </w:r>
                  <w:proofErr w:type="spellEnd"/>
                  <w:r>
                    <w:rPr>
                      <w:sz w:val="20"/>
                      <w:szCs w:val="20"/>
                    </w:rPr>
                    <w:t>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852FD70" w14:textId="66D161B6" w:rsidR="00C6072D" w:rsidRPr="004D2956" w:rsidRDefault="00002D5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</w:t>
                  </w:r>
                  <w:proofErr w:type="spellStart"/>
                  <w:r>
                    <w:rPr>
                      <w:sz w:val="20"/>
                      <w:szCs w:val="20"/>
                    </w:rPr>
                    <w:t>5.77044e</w:t>
                  </w:r>
                  <w:proofErr w:type="spellEnd"/>
                  <w:r>
                    <w:rPr>
                      <w:sz w:val="20"/>
                      <w:szCs w:val="20"/>
                    </w:rPr>
                    <w:t>-07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2D164A3" w14:textId="55FE087D" w:rsidR="00C6072D" w:rsidRPr="004D2956" w:rsidRDefault="00002D5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2.26851e</w:t>
                  </w:r>
                  <w:proofErr w:type="spellEnd"/>
                  <w:r>
                    <w:rPr>
                      <w:sz w:val="20"/>
                      <w:szCs w:val="20"/>
                    </w:rPr>
                    <w:t>-05</w:t>
                  </w:r>
                </w:p>
              </w:tc>
            </w:tr>
          </w:tbl>
          <w:p w14:paraId="5C5617B0" w14:textId="2D323B9F" w:rsidR="00C6072D" w:rsidRPr="000B04D4" w:rsidRDefault="00002D55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7B699725" w14:textId="77777777" w:rsidTr="00671D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DD7B3DF" w14:textId="00662EA6" w:rsidR="00C6072D" w:rsidRDefault="00002D55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71C524C" w14:textId="56ED7030" w:rsidR="00C6072D" w:rsidRDefault="00002D5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48DF0D1" w14:textId="2DEEFF2F" w:rsidR="00C6072D" w:rsidRDefault="00002D5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45C7F82" w14:textId="0EB186CD" w:rsidR="00C6072D" w:rsidRDefault="00002D5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B94622F" w14:textId="62EF4CA4" w:rsidR="00C6072D" w:rsidRDefault="00002D5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6879B9C" w14:textId="7B6EB4E6" w:rsidR="00C6072D" w:rsidRDefault="00002D5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24ACD229" w14:textId="77777777" w:rsidTr="00671D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CD860BA" w14:textId="6B183759" w:rsidR="00C6072D" w:rsidRPr="004D2956" w:rsidRDefault="00002D55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40383D5" w14:textId="6DF5C1CB" w:rsidR="00C6072D" w:rsidRPr="004D2956" w:rsidRDefault="00002D5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5E54811" w14:textId="44C07D80" w:rsidR="00C6072D" w:rsidRPr="004D2956" w:rsidRDefault="00002D5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80A64CE" w14:textId="4B8D26FC" w:rsidR="00C6072D" w:rsidRPr="004D2956" w:rsidRDefault="00002D5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1CA0841" w14:textId="115C18A2" w:rsidR="00C6072D" w:rsidRPr="004D2956" w:rsidRDefault="00002D5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EAB8226" w14:textId="611EE51F" w:rsidR="00C6072D" w:rsidRPr="004D2956" w:rsidRDefault="00002D5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proofErr w:type="gramStart"/>
                  <w:r>
                    <w:rPr>
                      <w:sz w:val="20"/>
                      <w:szCs w:val="20"/>
                    </w:rPr>
                    <w:t>1e</w:t>
                  </w:r>
                  <w:proofErr w:type="spellEnd"/>
                  <w:proofErr w:type="gramEnd"/>
                  <w:r>
                    <w:rPr>
                      <w:sz w:val="20"/>
                      <w:szCs w:val="20"/>
                    </w:rPr>
                    <w:t>-33</w:t>
                  </w:r>
                </w:p>
              </w:tc>
            </w:tr>
          </w:tbl>
          <w:p w14:paraId="284FC023" w14:textId="2CA03FE3" w:rsidR="005F5B79" w:rsidRDefault="005F5B79" w:rsidP="000A7C6B"/>
        </w:tc>
      </w:tr>
      <w:bookmarkEnd w:id="18"/>
      <w:bookmarkEnd w:id="19"/>
      <w:bookmarkEnd w:id="20"/>
    </w:tbl>
    <w:p w14:paraId="63D41D19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73B6FAF8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6930A8A" w14:textId="5B5B2EB6" w:rsidR="0050542D" w:rsidRPr="00002D55" w:rsidRDefault="00002D55" w:rsidP="00002D55">
            <w:pPr>
              <w:pStyle w:val="Heading1"/>
            </w:pPr>
            <w:bookmarkStart w:id="21" w:name="_Toc185352367"/>
            <w:r>
              <w:t>Beams</w:t>
            </w:r>
            <w:bookmarkEnd w:id="21"/>
          </w:p>
          <w:p w14:paraId="1B0D9918" w14:textId="43F49583" w:rsidR="00EC2432" w:rsidRDefault="00002D55" w:rsidP="00002D55">
            <w:r>
              <w:rPr>
                <w:sz w:val="24"/>
                <w:szCs w:val="24"/>
              </w:rPr>
              <w:t>No Data</w:t>
            </w:r>
          </w:p>
        </w:tc>
      </w:tr>
    </w:tbl>
    <w:p w14:paraId="4DC6E059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6B409534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19991AB" w14:textId="5D339C4A" w:rsidR="00EC2432" w:rsidRDefault="00002D55" w:rsidP="000A7C6B">
            <w:pPr>
              <w:pStyle w:val="Heading1"/>
            </w:pPr>
            <w:bookmarkStart w:id="22" w:name="_Toc185352368"/>
            <w:bookmarkStart w:id="23" w:name="_Toc243733152"/>
            <w:bookmarkStart w:id="24" w:name="_Toc245020120"/>
            <w:bookmarkStart w:id="25" w:name="_Toc245020152"/>
            <w:r>
              <w:lastRenderedPageBreak/>
              <w:t>Study Results</w:t>
            </w:r>
            <w:bookmarkEnd w:id="22"/>
          </w:p>
          <w:p w14:paraId="0D821511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6"/>
              <w:gridCol w:w="3064"/>
              <w:gridCol w:w="2334"/>
              <w:gridCol w:w="2664"/>
            </w:tblGrid>
            <w:tr w:rsidR="00002D55" w14:paraId="35417F75" w14:textId="77777777" w:rsidTr="002D53D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C13A33B" w14:textId="7C75B1DE" w:rsidR="00002D55" w:rsidRDefault="00002D55" w:rsidP="00002D55">
                  <w:bookmarkStart w:id="26" w:name="_Hlk185355309"/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869DA6A" w14:textId="01324C17" w:rsidR="00002D55" w:rsidRDefault="00002D55" w:rsidP="00002D5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ECCF06" w14:textId="196D1939" w:rsidR="00002D55" w:rsidRDefault="00002D55" w:rsidP="00002D5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ACF1410" w14:textId="4321110A" w:rsidR="00002D55" w:rsidRDefault="00002D55" w:rsidP="00002D5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02D55" w14:paraId="53D4D7D9" w14:textId="77777777" w:rsidTr="002D53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CC37695" w14:textId="5E12F179" w:rsidR="00002D55" w:rsidRPr="004D2956" w:rsidRDefault="00002D55" w:rsidP="00002D5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  <w:proofErr w:type="spellEnd"/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1A90C1E" w14:textId="36021137" w:rsidR="00002D55" w:rsidRPr="004D2956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390BBBE" w14:textId="77777777" w:rsidR="00002D55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4.689e-05psi</w:t>
                  </w:r>
                  <w:proofErr w:type="spellEnd"/>
                </w:p>
                <w:p w14:paraId="2D42BA82" w14:textId="127F6FCC" w:rsidR="00002D55" w:rsidRPr="004D2956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85439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9013937" w14:textId="77777777" w:rsidR="00002D55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1.641e+02psi</w:t>
                  </w:r>
                  <w:proofErr w:type="spellEnd"/>
                </w:p>
                <w:p w14:paraId="73F9DE5F" w14:textId="2EFCB452" w:rsidR="00002D55" w:rsidRPr="004D2956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61898</w:t>
                  </w:r>
                </w:p>
              </w:tc>
            </w:tr>
            <w:tr w:rsidR="00002D55" w14:paraId="399D078E" w14:textId="77777777" w:rsidTr="002D53D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698B0E" w14:textId="33BCD966" w:rsidR="00002D55" w:rsidRDefault="00002D55" w:rsidP="00002D5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EECEA8E" wp14:editId="432D6863">
                        <wp:extent cx="6858000" cy="3469640"/>
                        <wp:effectExtent l="0" t="0" r="0" b="0"/>
                        <wp:docPr id="60989894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989894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69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7086F28" w14:textId="60551AA9" w:rsidR="00002D55" w:rsidRPr="004D2956" w:rsidRDefault="00002D55" w:rsidP="00002D5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assemb.1-Static 1-Stress-Stress1</w:t>
                  </w:r>
                </w:p>
              </w:tc>
            </w:tr>
            <w:bookmarkEnd w:id="26"/>
          </w:tbl>
          <w:p w14:paraId="7319F442" w14:textId="77777777" w:rsidR="00002D55" w:rsidRDefault="00002D5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28"/>
              <w:gridCol w:w="3268"/>
              <w:gridCol w:w="2416"/>
              <w:gridCol w:w="2126"/>
            </w:tblGrid>
            <w:tr w:rsidR="00002D55" w14:paraId="0259E4A7" w14:textId="77777777" w:rsidTr="002D53D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B05AAB1" w14:textId="0279F1E2" w:rsidR="00002D55" w:rsidRDefault="00002D55" w:rsidP="00002D5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3722BF4" w14:textId="2BC62AE0" w:rsidR="00002D55" w:rsidRDefault="00002D55" w:rsidP="00002D5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E0D1FF5" w14:textId="5B3FC445" w:rsidR="00002D55" w:rsidRDefault="00002D55" w:rsidP="00002D5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88FDE8F" w14:textId="5B720812" w:rsidR="00002D55" w:rsidRDefault="00002D55" w:rsidP="00002D5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02D55" w14:paraId="3C3E8ADC" w14:textId="77777777" w:rsidTr="002D53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DA57FD5" w14:textId="32138942" w:rsidR="00002D55" w:rsidRPr="004D2956" w:rsidRDefault="00002D55" w:rsidP="00002D5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  <w:proofErr w:type="spellEnd"/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125EBD1" w14:textId="44913946" w:rsidR="00002D55" w:rsidRPr="004D2956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722295C" w14:textId="77777777" w:rsidR="00002D55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0.000e+00in</w:t>
                  </w:r>
                  <w:proofErr w:type="spellEnd"/>
                </w:p>
                <w:p w14:paraId="06D48ED1" w14:textId="24999E97" w:rsidR="00002D55" w:rsidRPr="004D2956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92431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9AF9955" w14:textId="77777777" w:rsidR="00002D55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1.774e-03in</w:t>
                  </w:r>
                  <w:proofErr w:type="spellEnd"/>
                </w:p>
                <w:p w14:paraId="23778BE5" w14:textId="709A365B" w:rsidR="00002D55" w:rsidRPr="004D2956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60347</w:t>
                  </w:r>
                </w:p>
              </w:tc>
            </w:tr>
            <w:tr w:rsidR="00002D55" w14:paraId="20D27968" w14:textId="77777777" w:rsidTr="002D53D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61FC61" w14:textId="785452FC" w:rsidR="00002D55" w:rsidRDefault="00002D55" w:rsidP="00002D5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6007E76" wp14:editId="6FE51A43">
                        <wp:extent cx="6858000" cy="3469640"/>
                        <wp:effectExtent l="0" t="0" r="0" b="0"/>
                        <wp:docPr id="1960692027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60692027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69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81BE2A4" w14:textId="2E2889FE" w:rsidR="00002D55" w:rsidRPr="004D2956" w:rsidRDefault="00002D55" w:rsidP="00002D5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assemb.1-Static 1-Displacement-Displacement1</w:t>
                  </w:r>
                </w:p>
              </w:tc>
            </w:tr>
          </w:tbl>
          <w:p w14:paraId="6AA805B9" w14:textId="77777777" w:rsidR="00002D55" w:rsidRDefault="00002D5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002D55" w14:paraId="722E39F1" w14:textId="77777777" w:rsidTr="002D53D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D7D4E3" w14:textId="6B92B0BC" w:rsidR="00002D55" w:rsidRDefault="00002D55" w:rsidP="00002D5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0EDD70" w14:textId="232D00B3" w:rsidR="00002D55" w:rsidRDefault="00002D55" w:rsidP="00002D5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051C46A" w14:textId="32A59BA2" w:rsidR="00002D55" w:rsidRDefault="00002D55" w:rsidP="00002D5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BE8EF39" w14:textId="25417D57" w:rsidR="00002D55" w:rsidRDefault="00002D55" w:rsidP="00002D5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02D55" w14:paraId="51BF9911" w14:textId="77777777" w:rsidTr="002D53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271C364" w14:textId="23903544" w:rsidR="00002D55" w:rsidRPr="004D2956" w:rsidRDefault="00002D55" w:rsidP="00002D5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  <w:proofErr w:type="spellEnd"/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161C273" w14:textId="4A6E3B27" w:rsidR="00002D55" w:rsidRPr="004D2956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ESTRN</w:t>
                  </w:r>
                  <w:proofErr w:type="spellEnd"/>
                  <w:r>
                    <w:rPr>
                      <w:sz w:val="20"/>
                      <w:szCs w:val="20"/>
                    </w:rPr>
                    <w:t>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4DFE374" w14:textId="77777777" w:rsidR="00002D55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4.313e</w:t>
                  </w:r>
                  <w:proofErr w:type="spellEnd"/>
                  <w:r>
                    <w:rPr>
                      <w:sz w:val="20"/>
                      <w:szCs w:val="20"/>
                    </w:rPr>
                    <w:t>-10</w:t>
                  </w:r>
                </w:p>
                <w:p w14:paraId="6E6D77A3" w14:textId="6C25A198" w:rsidR="00002D55" w:rsidRPr="004D2956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58912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27BE347" w14:textId="77777777" w:rsidR="00002D55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2.478e</w:t>
                  </w:r>
                  <w:proofErr w:type="spellEnd"/>
                  <w:r>
                    <w:rPr>
                      <w:sz w:val="20"/>
                      <w:szCs w:val="20"/>
                    </w:rPr>
                    <w:t>-04</w:t>
                  </w:r>
                </w:p>
                <w:p w14:paraId="78939B74" w14:textId="55CAF0A9" w:rsidR="00002D55" w:rsidRPr="004D2956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25306</w:t>
                  </w:r>
                </w:p>
              </w:tc>
            </w:tr>
            <w:tr w:rsidR="00002D55" w14:paraId="3EB15A83" w14:textId="77777777" w:rsidTr="002D53D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5FF89E" w14:textId="1CFBF805" w:rsidR="00002D55" w:rsidRDefault="00002D55" w:rsidP="00002D5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9669E67" wp14:editId="5F2A2BF4">
                        <wp:extent cx="6858000" cy="3469640"/>
                        <wp:effectExtent l="0" t="0" r="0" b="0"/>
                        <wp:docPr id="2081344929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81344929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69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2D19E44" w14:textId="356CA295" w:rsidR="00002D55" w:rsidRPr="004D2956" w:rsidRDefault="00002D55" w:rsidP="00002D5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assemb.1-Static 1-Strain-Strain1</w:t>
                  </w:r>
                </w:p>
              </w:tc>
            </w:tr>
          </w:tbl>
          <w:p w14:paraId="1B808556" w14:textId="77777777" w:rsidR="00002D55" w:rsidRDefault="00002D5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33"/>
              <w:gridCol w:w="3254"/>
              <w:gridCol w:w="2437"/>
              <w:gridCol w:w="2414"/>
            </w:tblGrid>
            <w:tr w:rsidR="00002D55" w14:paraId="6335C0F9" w14:textId="77777777" w:rsidTr="002D53D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BDC8EB1" w14:textId="3172FEF3" w:rsidR="00002D55" w:rsidRDefault="00002D55" w:rsidP="00002D55">
                  <w:r>
                    <w:lastRenderedPageBreak/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75AF2B1" w14:textId="074E8D88" w:rsidR="00002D55" w:rsidRDefault="00002D55" w:rsidP="00002D5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71D5AB3" w14:textId="4BC89618" w:rsidR="00002D55" w:rsidRDefault="00002D55" w:rsidP="00002D5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C2D5C2C" w14:textId="6293EC00" w:rsidR="00002D55" w:rsidRDefault="00002D55" w:rsidP="00002D5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02D55" w14:paraId="3BC0A65E" w14:textId="77777777" w:rsidTr="002D53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0390B1E" w14:textId="06516C13" w:rsidR="00002D55" w:rsidRPr="004D2956" w:rsidRDefault="00002D55" w:rsidP="00002D5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 xml:space="preserve">Factor of </w:t>
                  </w: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Safety1</w:t>
                  </w:r>
                  <w:proofErr w:type="spellEnd"/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76C3EA3" w14:textId="658EFEC5" w:rsidR="00002D55" w:rsidRPr="004D2956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Automatic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B79AC7B" w14:textId="77777777" w:rsidR="00002D55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5.303e+01</w:t>
                  </w:r>
                  <w:proofErr w:type="spellEnd"/>
                </w:p>
                <w:p w14:paraId="1EABCAA9" w14:textId="55DAB037" w:rsidR="00002D55" w:rsidRPr="004D2956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61898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1A4DB45" w14:textId="77777777" w:rsidR="00002D55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1.856e+08</w:t>
                  </w:r>
                  <w:proofErr w:type="spellEnd"/>
                </w:p>
                <w:p w14:paraId="3F8A67E6" w14:textId="1C7CAD1A" w:rsidR="00002D55" w:rsidRPr="004D2956" w:rsidRDefault="00002D55" w:rsidP="00002D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85439</w:t>
                  </w:r>
                </w:p>
              </w:tc>
            </w:tr>
            <w:tr w:rsidR="00002D55" w14:paraId="4DBAB5F5" w14:textId="77777777" w:rsidTr="002D53D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BB2662" w14:textId="2AEF9863" w:rsidR="00002D55" w:rsidRDefault="00002D55" w:rsidP="00002D5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4B5E93A" wp14:editId="4FFE059D">
                        <wp:extent cx="6858000" cy="3469640"/>
                        <wp:effectExtent l="0" t="0" r="0" b="0"/>
                        <wp:docPr id="2142086439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42086439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69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EBC6D51" w14:textId="4B99CDF0" w:rsidR="00002D55" w:rsidRPr="004D2956" w:rsidRDefault="00002D55" w:rsidP="00002D5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assemb.1-Static 1-Factor of Safety-Factor of Safety1</w:t>
                  </w:r>
                </w:p>
              </w:tc>
            </w:tr>
          </w:tbl>
          <w:p w14:paraId="19140429" w14:textId="77777777" w:rsidR="00002D55" w:rsidRDefault="00002D55" w:rsidP="000A7C6B"/>
          <w:p w14:paraId="455F73C2" w14:textId="77777777" w:rsidR="00002D55" w:rsidRPr="000B04D4" w:rsidRDefault="00002D55" w:rsidP="000A7C6B"/>
          <w:bookmarkEnd w:id="23"/>
          <w:bookmarkEnd w:id="24"/>
          <w:bookmarkEnd w:id="25"/>
          <w:p w14:paraId="33C6C356" w14:textId="03C13762" w:rsidR="00EC2432" w:rsidRDefault="00EC2432" w:rsidP="000A7C6B"/>
        </w:tc>
      </w:tr>
    </w:tbl>
    <w:p w14:paraId="27A8D95D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29C049E3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533A7FD" w14:textId="7CD04F92" w:rsidR="000B1701" w:rsidRDefault="00002D55" w:rsidP="00002D55">
            <w:pPr>
              <w:pStyle w:val="Heading1"/>
            </w:pPr>
            <w:bookmarkStart w:id="27" w:name="_Toc185352369"/>
            <w:r>
              <w:t>Conclusion</w:t>
            </w:r>
            <w:bookmarkEnd w:id="27"/>
          </w:p>
        </w:tc>
      </w:tr>
    </w:tbl>
    <w:p w14:paraId="3F9E672A" w14:textId="5B90A84E" w:rsidR="00AC3438" w:rsidRPr="00AC3438" w:rsidRDefault="00AC3438" w:rsidP="00002D55"/>
    <w:sectPr w:rsidR="00AC3438" w:rsidRPr="00AC3438" w:rsidSect="00002D55">
      <w:footerReference w:type="default" r:id="rId31"/>
      <w:footerReference w:type="first" r:id="rId32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49E093" w14:textId="77777777" w:rsidR="000D186D" w:rsidRDefault="000D186D" w:rsidP="00F25CD7">
      <w:pPr>
        <w:spacing w:after="0" w:line="240" w:lineRule="auto"/>
      </w:pPr>
      <w:r>
        <w:separator/>
      </w:r>
    </w:p>
  </w:endnote>
  <w:endnote w:type="continuationSeparator" w:id="0">
    <w:p w14:paraId="68A29807" w14:textId="77777777" w:rsidR="000D186D" w:rsidRDefault="000D186D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FD315C" w14:paraId="64E58EAD" w14:textId="77777777" w:rsidTr="003E1AE9">
      <w:tc>
        <w:tcPr>
          <w:tcW w:w="867" w:type="pct"/>
        </w:tcPr>
        <w:p w14:paraId="29E66111" w14:textId="77777777" w:rsidR="00FD315C" w:rsidRDefault="00FD315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AC37E70" wp14:editId="78D6624E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062692C2" w14:textId="48B4C1CE" w:rsidR="00FD315C" w:rsidRDefault="00002D55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10D8DE31" w14:textId="7D87CD9D" w:rsidR="00FD315C" w:rsidRDefault="00002D55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assemb.1</w:t>
          </w:r>
          <w:proofErr w:type="spellEnd"/>
        </w:p>
      </w:tc>
      <w:tc>
        <w:tcPr>
          <w:tcW w:w="0" w:type="auto"/>
          <w:vAlign w:val="bottom"/>
        </w:tcPr>
        <w:p w14:paraId="6AD0BCBD" w14:textId="77777777" w:rsidR="00FD315C" w:rsidRDefault="00FD315C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E62B6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559F71F7" w14:textId="77777777" w:rsidR="00FD315C" w:rsidRPr="00BF0BC4" w:rsidRDefault="00FD315C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FD315C" w14:paraId="44CD995A" w14:textId="77777777" w:rsidTr="00BF0BC4">
      <w:tc>
        <w:tcPr>
          <w:tcW w:w="1908" w:type="dxa"/>
        </w:tcPr>
        <w:p w14:paraId="63B3D4AB" w14:textId="77777777" w:rsidR="00FD315C" w:rsidRDefault="00FD315C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3863F73" wp14:editId="603CF505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04F28CBA" w14:textId="65481264" w:rsidR="00FD315C" w:rsidRDefault="00002D55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FD315C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680D5E8F" w14:textId="40D3D7BD" w:rsidR="00FD315C" w:rsidRDefault="00002D55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assemb.1</w:t>
          </w:r>
          <w:proofErr w:type="spellEnd"/>
        </w:p>
      </w:tc>
      <w:tc>
        <w:tcPr>
          <w:tcW w:w="360" w:type="dxa"/>
          <w:vAlign w:val="bottom"/>
        </w:tcPr>
        <w:p w14:paraId="63F18D7B" w14:textId="77777777" w:rsidR="00FD315C" w:rsidRDefault="00FD315C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E62B6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E80DA3A" w14:textId="77777777" w:rsidR="00FD315C" w:rsidRPr="00F25CD7" w:rsidRDefault="00FD315C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2B0DA3" w14:textId="77777777" w:rsidR="000D186D" w:rsidRDefault="000D186D" w:rsidP="00F25CD7">
      <w:pPr>
        <w:spacing w:after="0" w:line="240" w:lineRule="auto"/>
      </w:pPr>
      <w:r>
        <w:separator/>
      </w:r>
    </w:p>
  </w:footnote>
  <w:footnote w:type="continuationSeparator" w:id="0">
    <w:p w14:paraId="5F923359" w14:textId="77777777" w:rsidR="000D186D" w:rsidRDefault="000D186D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D55"/>
    <w:rsid w:val="0000137B"/>
    <w:rsid w:val="00002D55"/>
    <w:rsid w:val="00010297"/>
    <w:rsid w:val="00011FAA"/>
    <w:rsid w:val="00012697"/>
    <w:rsid w:val="00013AE1"/>
    <w:rsid w:val="0001738E"/>
    <w:rsid w:val="00020596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186D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14D5B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0029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4526"/>
    <w:rsid w:val="004766D3"/>
    <w:rsid w:val="00480711"/>
    <w:rsid w:val="00481BC3"/>
    <w:rsid w:val="00483B0D"/>
    <w:rsid w:val="004850B3"/>
    <w:rsid w:val="00485382"/>
    <w:rsid w:val="0048560F"/>
    <w:rsid w:val="00486931"/>
    <w:rsid w:val="004902EC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1DA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B59BF"/>
    <w:rsid w:val="006C1902"/>
    <w:rsid w:val="006D0498"/>
    <w:rsid w:val="006D2E38"/>
    <w:rsid w:val="006E39BC"/>
    <w:rsid w:val="006E4EA4"/>
    <w:rsid w:val="006F485A"/>
    <w:rsid w:val="006F79B9"/>
    <w:rsid w:val="0070246F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82613"/>
    <w:rsid w:val="00891E51"/>
    <w:rsid w:val="00894755"/>
    <w:rsid w:val="00894C77"/>
    <w:rsid w:val="0089636A"/>
    <w:rsid w:val="00897E8E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8F26FC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62B6"/>
    <w:rsid w:val="009E7C50"/>
    <w:rsid w:val="009E7F81"/>
    <w:rsid w:val="009F13F1"/>
    <w:rsid w:val="009F39F8"/>
    <w:rsid w:val="009F4372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1AE2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D87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D540D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2EE8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D315C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EE8C2D"/>
  <w15:docId w15:val="{D11A6CF9-75D9-4B55-89BA-025A7A95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man\Document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F9536B-F49F-44C4-B3F5-69652360B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0</TotalTime>
  <Pages>19</Pages>
  <Words>1596</Words>
  <Characters>10530</Characters>
  <Application>Microsoft Office Word</Application>
  <DocSecurity>0</DocSecurity>
  <Lines>1153</Lines>
  <Paragraphs>938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11202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Arman</dc:creator>
  <cp:lastModifiedBy>mohammad ali rashidioun</cp:lastModifiedBy>
  <cp:revision>2</cp:revision>
  <dcterms:created xsi:type="dcterms:W3CDTF">2024-12-18T03:58:00Z</dcterms:created>
  <dcterms:modified xsi:type="dcterms:W3CDTF">2024-12-18T03:58:00Z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c35353e20eb52ddb1e757d2fb6b0d4ea4c7e668a5f0b6211629119ef9fbdbf45</vt:lpwstr>
  </property>
</Properties>
</file>