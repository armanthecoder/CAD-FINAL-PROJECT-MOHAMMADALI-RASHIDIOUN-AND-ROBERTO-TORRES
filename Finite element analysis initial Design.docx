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C59C9B3" w14:textId="77777777" w:rsidTr="00A43A5B">
        <w:trPr>
          <w:cantSplit/>
          <w:trHeight w:val="4488"/>
        </w:trPr>
        <w:tc>
          <w:tcPr>
            <w:tcW w:w="6285" w:type="dxa"/>
          </w:tcPr>
          <w:p w14:paraId="6E7BC6B5" w14:textId="32AAF350" w:rsidR="00F448BC" w:rsidRDefault="00116699" w:rsidP="005551DF">
            <w:r>
              <w:rPr>
                <w:noProof/>
              </w:rPr>
              <w:drawing>
                <wp:inline distT="0" distB="0" distL="0" distR="0" wp14:anchorId="63450626" wp14:editId="07D02C8D">
                  <wp:extent cx="3853815" cy="1940560"/>
                  <wp:effectExtent l="0" t="0" r="0" b="2540"/>
                  <wp:docPr id="813243418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43418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98032D6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1D830857" w14:textId="6103ECCA" w:rsidR="00B77317" w:rsidRPr="00CD1539" w:rsidRDefault="0011669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center</w:t>
                  </w:r>
                  <w:proofErr w:type="gramEnd"/>
                </w:p>
                <w:p w14:paraId="46E3AB60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7325D70" w14:textId="06C0B897" w:rsidR="00B77317" w:rsidRPr="00CD1539" w:rsidRDefault="00116699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December 17, 2024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 w:rsidR="006D123E">
                    <w:rPr>
                      <w:rStyle w:val="Strong"/>
                      <w:b w:val="0"/>
                      <w:sz w:val="20"/>
                      <w:szCs w:val="20"/>
                    </w:rPr>
                    <w:t>Mohammadali Rashidioun, Roberto Torres</w:t>
                  </w:r>
                </w:p>
                <w:p w14:paraId="52376A2D" w14:textId="098AB857" w:rsidR="00B77317" w:rsidRPr="00CD1539" w:rsidRDefault="00116699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 w:rsidR="006D123E">
                    <w:rPr>
                      <w:rStyle w:val="Strong"/>
                      <w:b w:val="0"/>
                      <w:sz w:val="20"/>
                      <w:szCs w:val="20"/>
                    </w:rPr>
                    <w:t xml:space="preserve">Finite element analysis of </w:t>
                  </w:r>
                  <w:proofErr w:type="spellStart"/>
                  <w:r w:rsidR="006D123E">
                    <w:rPr>
                      <w:rStyle w:val="Strong"/>
                      <w:b w:val="0"/>
                      <w:sz w:val="20"/>
                      <w:szCs w:val="20"/>
                    </w:rPr>
                    <w:t>Dockign</w:t>
                  </w:r>
                  <w:proofErr w:type="spellEnd"/>
                  <w:r w:rsidR="006D123E">
                    <w:rPr>
                      <w:rStyle w:val="Strong"/>
                      <w:b w:val="0"/>
                      <w:sz w:val="20"/>
                      <w:szCs w:val="20"/>
                    </w:rPr>
                    <w:t xml:space="preserve"> mechanism initial design</w:t>
                  </w:r>
                </w:p>
                <w:p w14:paraId="32F12E0B" w14:textId="4EFFB03A" w:rsidR="00B77317" w:rsidRPr="006A441F" w:rsidRDefault="0011669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332F0BE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62B2996" w14:textId="40C2A7B9" w:rsidR="00B77317" w:rsidRDefault="00116699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5FD7569" w14:textId="5A829B6A" w:rsidR="00116699" w:rsidRDefault="001041F1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85354691" w:history="1">
                        <w:r w:rsidR="00116699" w:rsidRPr="000E457C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116699">
                          <w:rPr>
                            <w:noProof/>
                            <w:webHidden/>
                          </w:rPr>
                          <w:tab/>
                        </w:r>
                        <w:r w:rsidR="0011669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16699">
                          <w:rPr>
                            <w:noProof/>
                            <w:webHidden/>
                          </w:rPr>
                          <w:instrText xml:space="preserve"> PAGEREF _Toc185354691 \h </w:instrText>
                        </w:r>
                        <w:r w:rsidR="00116699">
                          <w:rPr>
                            <w:noProof/>
                            <w:webHidden/>
                          </w:rPr>
                        </w:r>
                        <w:r w:rsidR="0011669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16699">
                          <w:rPr>
                            <w:noProof/>
                            <w:webHidden/>
                          </w:rPr>
                          <w:t>1</w:t>
                        </w:r>
                        <w:r w:rsidR="0011669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8E1F3A" w14:textId="49EB55CD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2" w:history="1">
                        <w:r w:rsidRPr="000E457C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250C4FE" w14:textId="4D3FE0DF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3" w:history="1">
                        <w:r w:rsidRPr="000E457C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FA224B4" w14:textId="34933BF0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4" w:history="1">
                        <w:r w:rsidRPr="000E457C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A6704D3" w14:textId="27D3D5C8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5" w:history="1">
                        <w:r w:rsidRPr="000E457C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310106" w14:textId="20791392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6" w:history="1">
                        <w:r w:rsidRPr="000E457C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010C03" w14:textId="32EE1766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7" w:history="1">
                        <w:r w:rsidRPr="000E457C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3697D8" w14:textId="4AEB5511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8" w:history="1">
                        <w:r w:rsidRPr="000E457C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6C219F" w14:textId="1F754D72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699" w:history="1">
                        <w:r w:rsidRPr="000E457C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_Toc185354699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5296AB" w14:textId="62CC6C1C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700" w:history="1">
                        <w:r w:rsidRPr="000E457C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_Toc185354700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6B0A05" w14:textId="2A1F1C29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701" w:history="1">
                        <w:r w:rsidRPr="000E457C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_Toc185354701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6C2ADF" w14:textId="4A6F3F07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702" w:history="1">
                        <w:r w:rsidRPr="000E457C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_Toc185354702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B58AAC" w14:textId="1F398A98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703" w:history="1">
                        <w:r w:rsidRPr="000E457C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_Toc185354703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95C446" w14:textId="4BF9B66C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704" w:history="1">
                        <w:r w:rsidRPr="000E457C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_Toc185354704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977877" w14:textId="18192BA8" w:rsidR="00116699" w:rsidRDefault="00116699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4705" w:history="1">
                        <w:r w:rsidRPr="000E457C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_Toc185354705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0E74445" w14:textId="27F52833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44A9599" w14:textId="77777777" w:rsidR="00F448BC" w:rsidRDefault="00F448BC" w:rsidP="00A5373F"/>
        </w:tc>
      </w:tr>
      <w:tr w:rsidR="00F448BC" w14:paraId="58259595" w14:textId="77777777" w:rsidTr="00BE081A">
        <w:trPr>
          <w:cantSplit/>
          <w:trHeight w:val="3924"/>
        </w:trPr>
        <w:tc>
          <w:tcPr>
            <w:tcW w:w="6285" w:type="dxa"/>
          </w:tcPr>
          <w:p w14:paraId="5B9BBDEE" w14:textId="22ECA47E" w:rsidR="00C27B5D" w:rsidRDefault="00116699" w:rsidP="00C27B5D">
            <w:pPr>
              <w:pStyle w:val="Heading1"/>
            </w:pPr>
            <w:bookmarkStart w:id="0" w:name="_Toc185354691"/>
            <w:r>
              <w:t>Description</w:t>
            </w:r>
            <w:bookmarkEnd w:id="0"/>
          </w:p>
          <w:p w14:paraId="00D22E81" w14:textId="28062EF1" w:rsidR="00F448BC" w:rsidRPr="00E65D6E" w:rsidRDefault="00116699" w:rsidP="00FF408C">
            <w:r>
              <w:t>No Data</w:t>
            </w:r>
          </w:p>
        </w:tc>
        <w:tc>
          <w:tcPr>
            <w:tcW w:w="4713" w:type="dxa"/>
            <w:vMerge/>
          </w:tcPr>
          <w:p w14:paraId="1A4EB294" w14:textId="77777777" w:rsidR="00F448BC" w:rsidRPr="00A33AA4" w:rsidRDefault="00F448BC" w:rsidP="00840CC7">
            <w:pPr>
              <w:pStyle w:val="TOC3"/>
            </w:pPr>
          </w:p>
        </w:tc>
      </w:tr>
    </w:tbl>
    <w:p w14:paraId="34E854DA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1F218596" w14:textId="77777777" w:rsidTr="00DD03CF">
        <w:tc>
          <w:tcPr>
            <w:tcW w:w="11016" w:type="dxa"/>
          </w:tcPr>
          <w:p w14:paraId="500BF793" w14:textId="0D827C79" w:rsidR="00343025" w:rsidRDefault="00116699" w:rsidP="00343025">
            <w:pPr>
              <w:pStyle w:val="Heading1"/>
            </w:pPr>
            <w:bookmarkStart w:id="1" w:name="_Toc185354692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0DEED9AD" w14:textId="148C7217" w:rsidR="00A96F2C" w:rsidRDefault="00A96F2C" w:rsidP="00A96F2C"/>
        </w:tc>
      </w:tr>
    </w:tbl>
    <w:p w14:paraId="640E86C2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2DEF9BE3" w14:textId="77777777" w:rsidTr="00ED5A01">
        <w:tc>
          <w:tcPr>
            <w:tcW w:w="11016" w:type="dxa"/>
          </w:tcPr>
          <w:p w14:paraId="1C54B451" w14:textId="34D27D3E" w:rsidR="00FF408C" w:rsidRDefault="00116699" w:rsidP="00FF408C">
            <w:pPr>
              <w:pStyle w:val="Heading1"/>
            </w:pPr>
            <w:bookmarkStart w:id="5" w:name="_Toc185354693"/>
            <w:r>
              <w:lastRenderedPageBreak/>
              <w:t>Model Information</w:t>
            </w:r>
            <w:bookmarkEnd w:id="5"/>
          </w:p>
          <w:p w14:paraId="78965A3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46"/>
              <w:gridCol w:w="46"/>
              <w:gridCol w:w="2319"/>
              <w:gridCol w:w="21"/>
              <w:gridCol w:w="2808"/>
              <w:gridCol w:w="12"/>
              <w:gridCol w:w="2902"/>
            </w:tblGrid>
            <w:tr w:rsidR="00C16188" w14:paraId="3AB31F7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7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6"/>
                  </w:tblGrid>
                  <w:tr w:rsidR="00077EA0" w14:paraId="71973D8A" w14:textId="77777777" w:rsidTr="00077EA0">
                    <w:tc>
                      <w:tcPr>
                        <w:tcW w:w="8640" w:type="dxa"/>
                      </w:tcPr>
                      <w:p w14:paraId="3B100B88" w14:textId="54360390" w:rsidR="00077EA0" w:rsidRDefault="00116699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37337DA9" wp14:editId="0CBB4845">
                              <wp:extent cx="5349240" cy="2693670"/>
                              <wp:effectExtent l="0" t="0" r="3810" b="0"/>
                              <wp:docPr id="552723012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2723012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6936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220CEDE" w14:textId="2061B61D" w:rsidR="00C16188" w:rsidRDefault="00116699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center</w:t>
                  </w:r>
                </w:p>
                <w:p w14:paraId="4FACFEAD" w14:textId="1FE4E287" w:rsidR="00C16188" w:rsidRDefault="00116699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321459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7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CC0D27" w14:textId="006480AD" w:rsidR="00C16188" w:rsidRPr="0044448A" w:rsidRDefault="0011669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0BE9138C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789DEE" w14:textId="37328BD7" w:rsidR="00C16188" w:rsidRDefault="00116699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6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4FA402" w14:textId="07F9DEDD" w:rsidR="00C16188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9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538D75" w14:textId="283A6ADF" w:rsidR="00C16188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89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66AC33" w14:textId="2464742E" w:rsidR="00C16188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116699" w14:paraId="346900B2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D10193" w14:textId="621EFFC1" w:rsidR="00116699" w:rsidRDefault="00116699" w:rsidP="001B5DB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5B3635C6" w14:textId="39BDCA1B" w:rsidR="00116699" w:rsidRPr="0044448A" w:rsidRDefault="00116699" w:rsidP="001B5DB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FF5390" wp14:editId="41D11263">
                        <wp:extent cx="1533525" cy="772160"/>
                        <wp:effectExtent l="0" t="0" r="9525" b="8890"/>
                        <wp:docPr id="1921785181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21785181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772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B9D0CF" w14:textId="5E0C3E15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69E218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Mass:0.626892 kg</w:t>
                  </w:r>
                </w:p>
                <w:p w14:paraId="16791CD9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Volume:0.000501514 m^3</w:t>
                  </w:r>
                </w:p>
                <w:p w14:paraId="23625ED5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23A3F54B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Weight:6.14354 N</w:t>
                  </w:r>
                </w:p>
                <w:p w14:paraId="788C73E8" w14:textId="0FDCC5FB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11C106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courses\CADFINAL\intitial Design-Roberto Torres-Mohammadali Rashidioun\Part A.SLDPRT</w:t>
                  </w:r>
                </w:p>
                <w:p w14:paraId="3F477BE6" w14:textId="5326F359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18:39:49 2024</w:t>
                  </w:r>
                </w:p>
              </w:tc>
            </w:tr>
            <w:tr w:rsidR="00116699" w14:paraId="37322E44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4C73D9" w14:textId="792BFD87" w:rsidR="00116699" w:rsidRDefault="00116699" w:rsidP="001B5DB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7F0514BC" w14:textId="108FD120" w:rsidR="00116699" w:rsidRPr="0044448A" w:rsidRDefault="00116699" w:rsidP="001B5DB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85676BD" wp14:editId="112133E8">
                        <wp:extent cx="1562735" cy="786765"/>
                        <wp:effectExtent l="0" t="0" r="0" b="0"/>
                        <wp:docPr id="195457930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4579304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6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F96663" w14:textId="44AD9D1A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137EE3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Mass:0.626892 kg</w:t>
                  </w:r>
                </w:p>
                <w:p w14:paraId="0FF77D96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Volume:0.000501514 m^3</w:t>
                  </w:r>
                </w:p>
                <w:p w14:paraId="32728314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2C105FD9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Weight:6.14354 N</w:t>
                  </w:r>
                </w:p>
                <w:p w14:paraId="7AD9A1A1" w14:textId="6E1B6576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7E3B57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C:\Users\Arman\Desktop\Phd courses\CADFINAL\intitial Design-Roberto Torres-Mohammadali Rashidioun\Part A.SLDPRT</w:t>
                  </w:r>
                </w:p>
                <w:p w14:paraId="0A1A8A24" w14:textId="57B77549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18:39:49 2024</w:t>
                  </w:r>
                </w:p>
              </w:tc>
            </w:tr>
            <w:tr w:rsidR="00116699" w14:paraId="0ED5156B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9B461E" w14:textId="403C8F5A" w:rsidR="00116699" w:rsidRDefault="00116699" w:rsidP="001B5DB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2DD95E2" w14:textId="0EBE961E" w:rsidR="00116699" w:rsidRPr="0044448A" w:rsidRDefault="00116699" w:rsidP="001B5DB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91AE5A" wp14:editId="61122BA5">
                        <wp:extent cx="1562735" cy="786765"/>
                        <wp:effectExtent l="0" t="0" r="0" b="0"/>
                        <wp:docPr id="2125380458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5380458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6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CBE6A8" w14:textId="323FA253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81397A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Mass:0.0188776 kg</w:t>
                  </w:r>
                </w:p>
                <w:p w14:paraId="618EE1DC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Volume:1.51021e-05 m^3</w:t>
                  </w:r>
                </w:p>
                <w:p w14:paraId="3F22FDDA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67BC53BF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Weight:0.185 N</w:t>
                  </w:r>
                </w:p>
                <w:p w14:paraId="3E5C6F8E" w14:textId="3C7175AD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EA92AE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B.SLDPRT</w:t>
                  </w:r>
                </w:p>
                <w:p w14:paraId="7B308116" w14:textId="0B0A17CC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116699" w14:paraId="28808F2B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4FCDEF" w14:textId="7F2EB9C6" w:rsidR="00116699" w:rsidRDefault="00116699" w:rsidP="001B5DB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C9C454F" w14:textId="335D1F77" w:rsidR="00116699" w:rsidRPr="0044448A" w:rsidRDefault="00116699" w:rsidP="001B5DB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8CDF91" wp14:editId="5314D3E7">
                        <wp:extent cx="1562735" cy="786765"/>
                        <wp:effectExtent l="0" t="0" r="0" b="0"/>
                        <wp:docPr id="92987311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9873115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6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1BA85D" w14:textId="3113BF07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F76A1C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Mass:0.0188776 kg</w:t>
                  </w:r>
                </w:p>
                <w:p w14:paraId="3957741C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Volume:1.51021e-05 m^3</w:t>
                  </w:r>
                </w:p>
                <w:p w14:paraId="1A93F1EB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01FE6820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Weight:0.185 N</w:t>
                  </w:r>
                </w:p>
                <w:p w14:paraId="6A16C842" w14:textId="38B48FD3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8FC2F1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B.SLDPRT</w:t>
                  </w:r>
                </w:p>
                <w:p w14:paraId="070D68F7" w14:textId="76365F42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116699" w14:paraId="3BE7AFB2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3EDAD4" w14:textId="0BA3DFD5" w:rsidR="00116699" w:rsidRDefault="00116699" w:rsidP="001B5DB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Mirror1</w:t>
                  </w:r>
                </w:p>
                <w:p w14:paraId="615DAD90" w14:textId="738F9DC9" w:rsidR="00116699" w:rsidRPr="0044448A" w:rsidRDefault="00116699" w:rsidP="001B5DB9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7A51E2E" wp14:editId="7071A6B1">
                        <wp:extent cx="1562735" cy="786765"/>
                        <wp:effectExtent l="0" t="0" r="0" b="0"/>
                        <wp:docPr id="1765955658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5955658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6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D85024" w14:textId="1CD32153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2EA0AE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Mass:0.302353 kg</w:t>
                  </w:r>
                </w:p>
                <w:p w14:paraId="0EA92BA0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Volume:0.000241883 m^3</w:t>
                  </w:r>
                </w:p>
                <w:p w14:paraId="67B34AB9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Density:1,250 kg/m^3</w:t>
                  </w:r>
                </w:p>
                <w:p w14:paraId="039F7E80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Weight:2.96306 N</w:t>
                  </w:r>
                </w:p>
                <w:p w14:paraId="42876552" w14:textId="64469A6F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F57EA1" w14:textId="77777777" w:rsidR="00116699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 xml:space="preserve">C:\Users\Arman\Desktop\Phd courses\CADFINAL\optimized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design\intitial Design-Roberto Torres-Mohammadali Rashidioun\intitial Design-Roberto Torres-Mohammadali Rashidioun\Part C_1.SLDPRT</w:t>
                  </w:r>
                </w:p>
                <w:p w14:paraId="5F46D85F" w14:textId="2A078B6E" w:rsidR="00116699" w:rsidRPr="0044448A" w:rsidRDefault="00116699" w:rsidP="001B5D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C16188" w14:paraId="27120F53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9F8E5F" w14:textId="6627982C" w:rsidR="00C16188" w:rsidRDefault="00116699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Mirror1</w:t>
                  </w:r>
                </w:p>
                <w:p w14:paraId="0F2581F2" w14:textId="135C6E2A" w:rsidR="004B3022" w:rsidRPr="0044448A" w:rsidRDefault="0011669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FB0CA2" wp14:editId="2B582AE0">
                        <wp:extent cx="1533525" cy="772160"/>
                        <wp:effectExtent l="0" t="0" r="9525" b="8890"/>
                        <wp:docPr id="732560331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2560331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772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F6D391" w14:textId="2EFFD66B" w:rsidR="00C16188" w:rsidRPr="0044448A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50EA27" w14:textId="77777777" w:rsidR="00116699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Mass:0.484084 kg</w:t>
                  </w:r>
                </w:p>
                <w:p w14:paraId="655A72C4" w14:textId="77777777" w:rsidR="00116699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Volume:0.000387267 m^3</w:t>
                  </w:r>
                </w:p>
                <w:p w14:paraId="26FA23CE" w14:textId="77777777" w:rsidR="00116699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5A6153D9" w14:textId="77777777" w:rsidR="00116699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Weight:4.74402 N</w:t>
                  </w:r>
                </w:p>
                <w:p w14:paraId="141F336D" w14:textId="653C6E5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6AF14C" w14:textId="77777777" w:rsidR="00116699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courses\CADFINAL\intitial Design-Roberto Torres-Mohammadali Rashidioun\Part C_2.SLDPRT</w:t>
                  </w:r>
                </w:p>
                <w:p w14:paraId="0C049698" w14:textId="35B7AFED" w:rsidR="00C16188" w:rsidRPr="0044448A" w:rsidRDefault="0011669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18:39:48 2024</w:t>
                  </w:r>
                </w:p>
              </w:tc>
            </w:tr>
          </w:tbl>
          <w:p w14:paraId="64445EA4" w14:textId="2A302012" w:rsidR="00FF408C" w:rsidRDefault="00FF408C" w:rsidP="00A96F2C"/>
        </w:tc>
      </w:tr>
    </w:tbl>
    <w:p w14:paraId="5C3C12ED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0FDD4536" w14:textId="77777777" w:rsidTr="005E294F">
        <w:tc>
          <w:tcPr>
            <w:tcW w:w="11016" w:type="dxa"/>
          </w:tcPr>
          <w:p w14:paraId="07AF0889" w14:textId="40F05C17" w:rsidR="00B35001" w:rsidRPr="00B35001" w:rsidRDefault="00116699" w:rsidP="00B35001">
            <w:pPr>
              <w:pStyle w:val="Heading1"/>
            </w:pPr>
            <w:bookmarkStart w:id="6" w:name="_Toc185354694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37"/>
              <w:gridCol w:w="5301"/>
            </w:tblGrid>
            <w:tr w:rsidR="00B35001" w14:paraId="27478B7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E71B9A" w14:textId="7188A550" w:rsidR="00B35001" w:rsidRDefault="0011669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1AC6C1" w14:textId="47E50EB2" w:rsidR="00B35001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1-</w:t>
                  </w:r>
                  <w:proofErr w:type="spellStart"/>
                  <w:r>
                    <w:t>fineMesh</w:t>
                  </w:r>
                  <w:proofErr w:type="spellEnd"/>
                </w:p>
              </w:tc>
            </w:tr>
            <w:tr w:rsidR="00116699" w14:paraId="74F4B53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09CCF3" w14:textId="6AD94683" w:rsidR="00116699" w:rsidRDefault="0011669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085D6B" w14:textId="2C7304B4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116699" w14:paraId="75F6D12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3C2E73" w14:textId="18C2AF1F" w:rsidR="00116699" w:rsidRDefault="0011669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CEAE05" w14:textId="7FC4E5BD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16699" w14:paraId="61E2B6D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252DD0" w14:textId="518E4015" w:rsidR="00116699" w:rsidRDefault="00116699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5B5544" w14:textId="593D52E0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16699" w14:paraId="50B187D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125D76" w14:textId="45B622F8" w:rsidR="00116699" w:rsidRDefault="0011669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984C3D" w14:textId="77685D55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116699" w14:paraId="4718422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3A0777" w14:textId="08AFCC2F" w:rsidR="00116699" w:rsidRDefault="0011669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3D2098" w14:textId="5B38E903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116699" w14:paraId="7F6C467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C71F7D" w14:textId="77D8CDD2" w:rsidR="00116699" w:rsidRDefault="0011669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0FD507" w14:textId="535CFC48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2D8A888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B5EA26" w14:textId="36A556B3" w:rsidR="00116699" w:rsidRDefault="0011669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E49DE8" w14:textId="7FFBE3D2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16699" w14:paraId="33AD455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8ACEF3" w14:textId="194AD95A" w:rsidR="00116699" w:rsidRDefault="00116699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322B21" w14:textId="67811FFE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5E839F3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8DE0D" w14:textId="7A8100D6" w:rsidR="00116699" w:rsidRDefault="0011669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2B69B9" w14:textId="420A007D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3287139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F279DC" w14:textId="03070AC8" w:rsidR="00116699" w:rsidRDefault="00116699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39EEB2" w14:textId="4035515B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4EE3ADB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8C4348" w14:textId="0F8BD67E" w:rsidR="00116699" w:rsidRDefault="0011669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FDEFC1" w14:textId="02B05C2B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16699" w14:paraId="13361D8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E23AFB" w14:textId="1E18AA21" w:rsidR="00116699" w:rsidRDefault="00116699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FD9B27" w14:textId="334369CA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21023C4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A5EF36" w14:textId="6DCF17A7" w:rsidR="00116699" w:rsidRDefault="00116699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D6BC4A" w14:textId="3CCB53C9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16699" w14:paraId="019F096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4E0BB" w14:textId="4D38ECE4" w:rsidR="00116699" w:rsidRDefault="00116699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4E1596" w14:textId="1BE4C850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5BB9473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98D4E5" w14:textId="6DEE5575" w:rsidR="00116699" w:rsidRDefault="00116699" w:rsidP="005E294F">
                  <w:proofErr w:type="gramStart"/>
                  <w:r>
                    <w:t>Use</w:t>
                  </w:r>
                  <w:proofErr w:type="gramEnd"/>
                  <w:r>
                    <w:t xml:space="preserve">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2C25F6" w14:textId="6B515E17" w:rsidR="00116699" w:rsidRDefault="0011669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7CC38B4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570494" w14:textId="74C2EA59" w:rsidR="00116699" w:rsidRDefault="0011669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577229" w14:textId="74A54427" w:rsidR="00116699" w:rsidRDefault="0011669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(C:\Users\Arman\Desktop\</w:t>
                  </w:r>
                  <w:proofErr w:type="spellStart"/>
                  <w:r>
                    <w:t>Phd</w:t>
                  </w:r>
                  <w:proofErr w:type="spellEnd"/>
                  <w:r>
                    <w:t xml:space="preserve"> courses\</w:t>
                  </w:r>
                  <w:proofErr w:type="spellStart"/>
                  <w:r>
                    <w:t>CADFINAL</w:t>
                  </w:r>
                  <w:proofErr w:type="spellEnd"/>
                  <w:r>
                    <w:t>\</w:t>
                  </w:r>
                  <w:proofErr w:type="spellStart"/>
                  <w:r>
                    <w:t>intitial</w:t>
                  </w:r>
                  <w:proofErr w:type="spellEnd"/>
                  <w:r>
                    <w:t xml:space="preserve"> Design-Roberto Torres-Mohammadali Rashidioun)</w:t>
                  </w:r>
                </w:p>
              </w:tc>
            </w:tr>
          </w:tbl>
          <w:p w14:paraId="111FE693" w14:textId="1EAD0DBE" w:rsidR="005E294F" w:rsidRDefault="005E294F" w:rsidP="00A96F2C"/>
        </w:tc>
      </w:tr>
      <w:bookmarkEnd w:id="2"/>
      <w:bookmarkEnd w:id="3"/>
      <w:bookmarkEnd w:id="4"/>
    </w:tbl>
    <w:p w14:paraId="36B4E34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637599DE" w14:textId="77777777" w:rsidTr="00E80CD9">
        <w:tc>
          <w:tcPr>
            <w:tcW w:w="11016" w:type="dxa"/>
          </w:tcPr>
          <w:p w14:paraId="547EDA0A" w14:textId="24E0C576" w:rsidR="00F33129" w:rsidRPr="00B35001" w:rsidRDefault="00116699" w:rsidP="000A7C6B">
            <w:pPr>
              <w:pStyle w:val="Heading1"/>
            </w:pPr>
            <w:bookmarkStart w:id="7" w:name="_Toc185354695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1F66C9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7F943E" w14:textId="5C839BA2" w:rsidR="00F33129" w:rsidRDefault="0011669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66C380" w14:textId="6FA2C2E1" w:rsidR="00F3312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116699" w14:paraId="470B806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DD6175" w14:textId="1F4AE71C" w:rsidR="00116699" w:rsidRDefault="0011669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F0C6E9" w14:textId="1790ED46" w:rsidR="00116699" w:rsidRDefault="0011669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116699" w14:paraId="0712DCF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B4AC4D" w14:textId="79B30375" w:rsidR="00116699" w:rsidRDefault="0011669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42CF2D" w14:textId="63988DA6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116699" w14:paraId="6A8041A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D21533" w14:textId="5562F1EA" w:rsidR="00116699" w:rsidRDefault="0011669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8424AF" w14:textId="4FE786D5" w:rsidR="00116699" w:rsidRDefault="0011669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116699" w14:paraId="7333715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CDC365" w14:textId="1790967D" w:rsidR="00116699" w:rsidRDefault="0011669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CDC60B" w14:textId="20E9F894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611AFD55" w14:textId="216A13AB" w:rsidR="00F33129" w:rsidRDefault="00F33129" w:rsidP="000A7C6B"/>
        </w:tc>
      </w:tr>
    </w:tbl>
    <w:p w14:paraId="319CBA62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C5C21B6" w14:textId="77777777" w:rsidTr="005273D5">
        <w:trPr>
          <w:trHeight w:val="4158"/>
        </w:trPr>
        <w:tc>
          <w:tcPr>
            <w:tcW w:w="11136" w:type="dxa"/>
          </w:tcPr>
          <w:p w14:paraId="64A7082F" w14:textId="637DBC8F" w:rsidR="00E80CD9" w:rsidRPr="00AC3438" w:rsidRDefault="00116699" w:rsidP="000A7C6B">
            <w:pPr>
              <w:pStyle w:val="Heading1"/>
            </w:pPr>
            <w:bookmarkStart w:id="8" w:name="_Toc185354696"/>
            <w:bookmarkStart w:id="9" w:name="_Toc243733144"/>
            <w:bookmarkStart w:id="10" w:name="_Toc245020112"/>
            <w:bookmarkStart w:id="11" w:name="_Toc245020144"/>
            <w:r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30"/>
              <w:gridCol w:w="4741"/>
              <w:gridCol w:w="2892"/>
            </w:tblGrid>
            <w:tr w:rsidR="00E80CD9" w:rsidRPr="000841BF" w14:paraId="1FF3F71F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F1D0F5" w14:textId="474DC8C6" w:rsidR="00E80CD9" w:rsidRPr="003E6C57" w:rsidRDefault="0011669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EA37B2" w14:textId="68880215" w:rsidR="00E80CD9" w:rsidRPr="003E6C57" w:rsidRDefault="0011669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6788B1" w14:textId="4EB7CC77" w:rsidR="00E80CD9" w:rsidRPr="003E6C57" w:rsidRDefault="0011669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63B78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D5C2DCF" w14:textId="5BECFB2B" w:rsidR="00E80CD9" w:rsidRPr="00577134" w:rsidRDefault="0011669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D6C822E" wp14:editId="468D0727">
                        <wp:extent cx="1904365" cy="958850"/>
                        <wp:effectExtent l="0" t="0" r="635" b="0"/>
                        <wp:docPr id="2027288098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7288098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58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4EF0C9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565E55" w14:textId="6B922DAD" w:rsidR="00E80CD9" w:rsidRPr="00BE6656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6D8760" w14:textId="30FDCDE3" w:rsidR="00E80CD9" w:rsidRPr="00BE6656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</w:t>
                        </w:r>
                      </w:p>
                    </w:tc>
                  </w:tr>
                  <w:tr w:rsidR="00116699" w:rsidRPr="00577134" w14:paraId="411391A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15B049" w14:textId="26C87BEE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18CA3E" w14:textId="74472A61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116699" w:rsidRPr="00577134" w14:paraId="140C35A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A5FBD9" w14:textId="33721FC1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BB788A" w14:textId="3C3906C8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116699" w:rsidRPr="00577134" w14:paraId="56FEDA9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BFF27D" w14:textId="0A1563AC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C66432" w14:textId="719D7E85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8,702.26 psi</w:t>
                        </w:r>
                      </w:p>
                    </w:tc>
                  </w:tr>
                  <w:tr w:rsidR="00116699" w:rsidRPr="00577134" w14:paraId="1BDFCF0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3A34FB" w14:textId="7415A398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0F3137" w14:textId="7D31F893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7,251.89 psi</w:t>
                        </w:r>
                      </w:p>
                    </w:tc>
                  </w:tr>
                  <w:tr w:rsidR="00116699" w:rsidRPr="00577134" w14:paraId="5160601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F86DA9" w14:textId="7952784A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939FA6" w14:textId="6BDDA258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2,600 psi</w:t>
                        </w:r>
                      </w:p>
                    </w:tc>
                  </w:tr>
                  <w:tr w:rsidR="00116699" w:rsidRPr="00577134" w14:paraId="1323EDD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08DE52" w14:textId="64688169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45CF05" w14:textId="18398259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507,632 psi</w:t>
                        </w:r>
                      </w:p>
                    </w:tc>
                  </w:tr>
                  <w:tr w:rsidR="00116699" w:rsidRPr="00577134" w14:paraId="74B4E00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F1943D" w14:textId="5A0442AA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D0C8D1" w14:textId="707E5BFB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0.35  </w:t>
                        </w:r>
                      </w:p>
                    </w:tc>
                  </w:tr>
                  <w:tr w:rsidR="00116699" w:rsidRPr="00577134" w14:paraId="2D94B5D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A12E43" w14:textId="3D108C83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789262" w14:textId="3EEB5927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0.0451591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lb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/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in^3</w:t>
                        </w:r>
                        <w:proofErr w:type="spellEnd"/>
                      </w:p>
                    </w:tc>
                  </w:tr>
                  <w:tr w:rsidR="00116699" w:rsidRPr="00577134" w14:paraId="4D64B0D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991569" w14:textId="2AE0F549" w:rsidR="00116699" w:rsidRDefault="0011669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D74AFD" w14:textId="132EA872" w:rsidR="00116699" w:rsidRDefault="0011669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348,091 psi</w:t>
                        </w:r>
                      </w:p>
                    </w:tc>
                  </w:tr>
                </w:tbl>
                <w:p w14:paraId="61C30F31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30E115E9" w14:textId="77777777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A-2),</w:t>
                  </w:r>
                </w:p>
                <w:p w14:paraId="4978E6FB" w14:textId="77777777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A-3),</w:t>
                  </w:r>
                </w:p>
                <w:p w14:paraId="03D91F19" w14:textId="77777777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B-3),</w:t>
                  </w:r>
                </w:p>
                <w:p w14:paraId="561021D7" w14:textId="77777777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B-4),</w:t>
                  </w:r>
                </w:p>
                <w:p w14:paraId="478A0FA7" w14:textId="77777777" w:rsidR="00116699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Mirror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Part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C_1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-1),</w:t>
                  </w:r>
                </w:p>
                <w:p w14:paraId="132AA653" w14:textId="16874B45" w:rsidR="00E80CD9" w:rsidRPr="00577134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Mirror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Part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C_2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-1)</w:t>
                  </w:r>
                </w:p>
              </w:tc>
            </w:tr>
            <w:tr w:rsidR="00E80CD9" w:rsidRPr="000841BF" w14:paraId="50426839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20761DE" w14:textId="016AF6D7" w:rsidR="00E80CD9" w:rsidRPr="000841BF" w:rsidRDefault="00116699" w:rsidP="00116699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65D8E1D2" w14:textId="6A834A7D" w:rsidR="00E80CD9" w:rsidRDefault="00E80CD9" w:rsidP="000A7C6B"/>
        </w:tc>
      </w:tr>
      <w:bookmarkEnd w:id="9"/>
      <w:bookmarkEnd w:id="10"/>
      <w:bookmarkEnd w:id="11"/>
    </w:tbl>
    <w:p w14:paraId="05861697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E871CA1" w14:textId="77777777" w:rsidTr="00452CBC">
        <w:tc>
          <w:tcPr>
            <w:tcW w:w="11016" w:type="dxa"/>
          </w:tcPr>
          <w:p w14:paraId="041D5FAC" w14:textId="6C3EEE95" w:rsidR="005273D5" w:rsidRPr="00AF1A58" w:rsidRDefault="00116699" w:rsidP="000A7C6B">
            <w:pPr>
              <w:pStyle w:val="Heading1"/>
              <w:rPr>
                <w:b w:val="0"/>
                <w:bCs w:val="0"/>
              </w:rPr>
            </w:pPr>
            <w:bookmarkStart w:id="12" w:name="_Toc185354697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790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05"/>
              <w:gridCol w:w="4051"/>
              <w:gridCol w:w="4634"/>
            </w:tblGrid>
            <w:tr w:rsidR="00116699" w14:paraId="052168E2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85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5EC0187" w14:textId="51EDDB9A" w:rsidR="00116699" w:rsidRPr="004E282D" w:rsidRDefault="0011669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268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A039326" w14:textId="1E2C8FD6" w:rsidR="00116699" w:rsidRPr="004E282D" w:rsidRDefault="001166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5137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15D58B8" w14:textId="667F5584" w:rsidR="00116699" w:rsidRPr="004E282D" w:rsidRDefault="001166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116699" w14:paraId="5FAC51BA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85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DC15800" w14:textId="35E868EF" w:rsidR="00116699" w:rsidRPr="00AD5FBA" w:rsidRDefault="0011669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26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2D59F728" w14:textId="209CFCC2" w:rsidR="00116699" w:rsidRPr="006208CB" w:rsidRDefault="0011669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1996476" wp14:editId="474F4168">
                        <wp:extent cx="1929130" cy="971550"/>
                        <wp:effectExtent l="0" t="0" r="0" b="0"/>
                        <wp:docPr id="1945408288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5408288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9130" cy="971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3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393"/>
                    <w:gridCol w:w="2011"/>
                  </w:tblGrid>
                  <w:tr w:rsidR="00116699" w14:paraId="0B6A1DF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EBFC875" w14:textId="32FE91CA" w:rsidR="00116699" w:rsidRPr="00BE6656" w:rsidRDefault="00116699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E7A0DA3" w14:textId="6B2BAF39" w:rsidR="00116699" w:rsidRPr="00154A1A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116699" w14:paraId="17550D3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835621E" w14:textId="34E7A568" w:rsidR="00116699" w:rsidRDefault="0011669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301CE53" w14:textId="35C15EBF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E14667B" w14:textId="77777777" w:rsidR="00116699" w:rsidRPr="004C6DEB" w:rsidRDefault="00116699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116699" w14:paraId="72CF6699" w14:textId="77777777" w:rsidTr="001B5D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90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4984EBEC" w14:textId="3BBF7573" w:rsidR="00116699" w:rsidRPr="003F154A" w:rsidRDefault="00116699" w:rsidP="001B5DB9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3FE91EB7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5B95F8" w14:textId="76BF214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394FC19" w14:textId="6BCAE3F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5981CFB" w14:textId="4BA9A95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79C911E" w14:textId="31AFFF4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C77EDC3" w14:textId="1331CAD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0975D185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D4C3A41" w14:textId="5883672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63BF69" w14:textId="14FC2CF7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-0.00120345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DB2D2EC" w14:textId="04494319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7.61637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526EEB" w14:textId="65946F2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-0.00582237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575F647" w14:textId="395F1E5E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7.61637</w:t>
                        </w:r>
                      </w:p>
                    </w:tc>
                  </w:tr>
                  <w:tr w:rsidR="00116699" w14:paraId="2601C637" w14:textId="77777777" w:rsidTr="001B5DB9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7F398FC" w14:textId="4418FF30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40C1D5" w14:textId="2955ABF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58CA63" w14:textId="099FBFF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593924" w14:textId="0A78C97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8F1F99C" w14:textId="111CD37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D1DFF14" w14:textId="77777777" w:rsidR="00116699" w:rsidRDefault="00116699" w:rsidP="001B5DB9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116699" w14:paraId="07BF789A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85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52C7388" w14:textId="02DD493D" w:rsidR="00116699" w:rsidRPr="00AD5FBA" w:rsidRDefault="00116699" w:rsidP="001B5DB9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 Hinge-3</w:t>
                  </w:r>
                </w:p>
              </w:tc>
              <w:tc>
                <w:tcPr>
                  <w:tcW w:w="3268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75590A1C" w14:textId="73951069" w:rsidR="00116699" w:rsidRPr="006208CB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8A37100" wp14:editId="2A4C2C61">
                        <wp:extent cx="1929130" cy="971550"/>
                        <wp:effectExtent l="0" t="0" r="0" b="0"/>
                        <wp:docPr id="1158159586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58159586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9130" cy="971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37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393"/>
                    <w:gridCol w:w="2011"/>
                  </w:tblGrid>
                  <w:tr w:rsidR="00116699" w14:paraId="52E84411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3E5CEFA" w14:textId="15555D12" w:rsidR="00116699" w:rsidRPr="00BE6656" w:rsidRDefault="00116699" w:rsidP="001B5DB9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24241EF" w14:textId="06E03AC8" w:rsidR="00116699" w:rsidRPr="00154A1A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6 face(s)</w:t>
                        </w:r>
                      </w:p>
                    </w:tc>
                  </w:tr>
                  <w:tr w:rsidR="00116699" w14:paraId="3CDD7405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627684" w14:textId="16B8B7E4" w:rsidR="00116699" w:rsidRDefault="00116699" w:rsidP="001B5DB9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36961E5" w14:textId="477351A9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Hinge</w:t>
                        </w:r>
                      </w:p>
                    </w:tc>
                  </w:tr>
                </w:tbl>
                <w:p w14:paraId="33881CA3" w14:textId="77777777" w:rsidR="00116699" w:rsidRPr="004C6DEB" w:rsidRDefault="00116699" w:rsidP="001B5DB9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116699" w14:paraId="3C268C26" w14:textId="77777777" w:rsidTr="001B5D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90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4E951699" w14:textId="4F781045" w:rsidR="00116699" w:rsidRPr="003F154A" w:rsidRDefault="00116699" w:rsidP="001B5DB9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47BBAE7A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890B9BB" w14:textId="5B18C9B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3322614" w14:textId="61E7911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EBC3BA" w14:textId="7A0A2F1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0C09728" w14:textId="52927F3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773922E" w14:textId="3E87311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7D27F843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62147E7" w14:textId="51B7238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5D02AA1" w14:textId="51F7685B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-0.013711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0047CA" w14:textId="05A3780A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-9.47799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CF0066" w14:textId="63BD61E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-0.00898058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F4F3819" w14:textId="27873E98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9.47801</w:t>
                        </w:r>
                      </w:p>
                    </w:tc>
                  </w:tr>
                  <w:tr w:rsidR="00116699" w14:paraId="5040CC95" w14:textId="77777777" w:rsidTr="001B5DB9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16C12BD" w14:textId="79DB620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A177B75" w14:textId="1B6B5D2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E80414" w14:textId="6B40C5C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CF17109" w14:textId="7360B22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58A2881" w14:textId="0A79078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60F5435F" w14:textId="77777777" w:rsidR="00116699" w:rsidRDefault="00116699" w:rsidP="001B5DB9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BD2F1B9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172"/>
              <w:gridCol w:w="5990"/>
            </w:tblGrid>
            <w:tr w:rsidR="00116699" w14:paraId="0CF2CBB1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6902E36" w14:textId="21C55F16" w:rsidR="00116699" w:rsidRPr="004E282D" w:rsidRDefault="0011669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172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4499CAB" w14:textId="6DC031CC" w:rsidR="00116699" w:rsidRPr="004E282D" w:rsidRDefault="001166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90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5F9D87B" w14:textId="0BD289AE" w:rsidR="00116699" w:rsidRPr="004E282D" w:rsidRDefault="0011669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116699" w14:paraId="180C0FFF" w14:textId="77777777" w:rsidTr="00CC61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97CF315" w14:textId="2B63B5F6" w:rsidR="00116699" w:rsidRPr="00F42DD1" w:rsidRDefault="0011669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172" w:type="dxa"/>
                  <w:tcBorders>
                    <w:top w:val="single" w:sz="18" w:space="0" w:color="C0504D" w:themeColor="accent2"/>
                  </w:tcBorders>
                </w:tcPr>
                <w:p w14:paraId="298645CC" w14:textId="1D0C6E5E" w:rsidR="00116699" w:rsidRPr="006208CB" w:rsidRDefault="0011669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0F2C37D" wp14:editId="7BF61337">
                        <wp:extent cx="1868170" cy="940435"/>
                        <wp:effectExtent l="0" t="0" r="0" b="0"/>
                        <wp:docPr id="1323598718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23598718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8170" cy="940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0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30"/>
                    <w:gridCol w:w="2630"/>
                  </w:tblGrid>
                  <w:tr w:rsidR="00116699" w14:paraId="07D2985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42AEAEA" w14:textId="115BD008" w:rsidR="00116699" w:rsidRPr="00BE6656" w:rsidRDefault="00116699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D830E90" w14:textId="0A487DF4" w:rsidR="00116699" w:rsidRPr="00B77EA3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116699" w14:paraId="0255EB4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DF5BFFF" w14:textId="3530077E" w:rsidR="00116699" w:rsidRDefault="0011669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7D35AF9" w14:textId="0E9C3A8E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116699" w14:paraId="6E2CD2C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13ED074" w14:textId="489EC0DC" w:rsidR="00116699" w:rsidRDefault="0011669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CFDBB8" w14:textId="0D5983FA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50 N</w:t>
                        </w:r>
                      </w:p>
                    </w:tc>
                  </w:tr>
                </w:tbl>
                <w:p w14:paraId="04F3CCFF" w14:textId="77777777" w:rsidR="00116699" w:rsidRDefault="0011669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51700D1" w14:textId="7BACC719" w:rsidR="005273D5" w:rsidRDefault="005273D5" w:rsidP="000A7C6B">
            <w:pPr>
              <w:rPr>
                <w:rStyle w:val="Strong"/>
              </w:rPr>
            </w:pPr>
          </w:p>
        </w:tc>
      </w:tr>
    </w:tbl>
    <w:p w14:paraId="10622A0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AC3EDC4" w14:textId="77777777" w:rsidTr="005B3D16">
        <w:tc>
          <w:tcPr>
            <w:tcW w:w="11016" w:type="dxa"/>
          </w:tcPr>
          <w:p w14:paraId="20F20FDA" w14:textId="7E01AA20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85354698"/>
            <w:r w:rsidR="00116699">
              <w:t>Connector Definitions</w:t>
            </w:r>
            <w:bookmarkEnd w:id="13"/>
          </w:p>
          <w:p w14:paraId="7163D5E4" w14:textId="77777777" w:rsidR="00132707" w:rsidRDefault="00132707" w:rsidP="000A7C6B"/>
          <w:p w14:paraId="1E118AFC" w14:textId="2E5EF801" w:rsidR="00EF37BF" w:rsidRPr="009C0A33" w:rsidRDefault="00EF37BF" w:rsidP="000A7C6B"/>
          <w:p w14:paraId="3E1CE31F" w14:textId="77777777" w:rsidR="000F2729" w:rsidRDefault="000F2729" w:rsidP="000A7C6B"/>
          <w:p w14:paraId="7541EE61" w14:textId="25BB591B" w:rsidR="00E12C21" w:rsidRDefault="00116699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090"/>
              <w:gridCol w:w="3467"/>
              <w:gridCol w:w="3196"/>
            </w:tblGrid>
            <w:tr w:rsidR="00116699" w:rsidRPr="000841BF" w14:paraId="690552AD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7D63026F" w14:textId="486E36FD" w:rsidR="00E12C21" w:rsidRPr="003E6C57" w:rsidRDefault="0011669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3028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5A615EA0" w14:textId="0AAE030A" w:rsidR="00E12C21" w:rsidRPr="003E6C57" w:rsidRDefault="0011669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429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6477F52B" w14:textId="235DBD71" w:rsidR="00E12C21" w:rsidRPr="003E6C57" w:rsidRDefault="0011669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116699" w:rsidRPr="000841BF" w14:paraId="2C829C1A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0C41B1CF" w14:textId="0AC0CF06" w:rsidR="00E12C21" w:rsidRDefault="0011669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1D2CDB5" wp14:editId="1F939634">
                        <wp:extent cx="2035175" cy="1024890"/>
                        <wp:effectExtent l="0" t="0" r="3175" b="3810"/>
                        <wp:docPr id="1053388029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3388029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4F0872" w14:textId="571BEB53" w:rsidR="00E12C21" w:rsidRPr="000F2729" w:rsidRDefault="00116699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Connector-7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2E61D4" w14:paraId="62C6177B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603EABD" w14:textId="2E1EE6B0" w:rsidR="002E61D4" w:rsidRPr="00BE6656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F5108A8" w14:textId="7284AE00" w:rsidR="002E61D4" w:rsidRPr="002E61D4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16699" w14:paraId="726FC4D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D57947A" w14:textId="44DEB449" w:rsidR="00116699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3E7E603" w14:textId="2EB72212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116699" w14:paraId="20029386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4E9A225" w14:textId="1DE235E7" w:rsidR="00116699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1FE334B" w14:textId="0A3A9791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116699" w14:paraId="024DB10F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819D91" w14:textId="798E2EC3" w:rsidR="00116699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86829D" w14:textId="5EA4F663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116699" w14:paraId="66A80D15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5DF2F46" w14:textId="580ABC23" w:rsidR="00116699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E2543D5" w14:textId="2EE07EEE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16699" w14:paraId="6E57BD6C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11669D3" w14:textId="370AC0C3" w:rsidR="00116699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3E68A62" w14:textId="3291BB4D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116699" w14:paraId="68B63D47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80689BD" w14:textId="3259CB33" w:rsidR="00116699" w:rsidRDefault="00116699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DDED59F" w14:textId="39D5276A" w:rsidR="00116699" w:rsidRDefault="0011669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647FACA9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D40D96B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4BE1B251" w14:textId="151AEFB8" w:rsidR="00E12C21" w:rsidRPr="00577134" w:rsidRDefault="0011669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16699" w:rsidRPr="000841BF" w14:paraId="1C25B0FC" w14:textId="77777777" w:rsidTr="0011669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4DAE33C" w14:textId="37C5BB53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4EAD4CF1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C4C577B" w14:textId="7E98792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C4C5A1" w14:textId="0E48A9D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2DE70F5" w14:textId="30AB3B7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AA014B5" w14:textId="42FA212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A475C50" w14:textId="12A683B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63FCB55F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96D9842" w14:textId="36C857C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770C98" w14:textId="0E99C741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-0.02626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2AFD48" w14:textId="3FBC637C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24399BD" w14:textId="1A7343B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66D8E65" w14:textId="51455439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0.02626</w:t>
                        </w:r>
                      </w:p>
                    </w:tc>
                  </w:tr>
                  <w:tr w:rsidR="00116699" w14:paraId="6363C369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C19A7A7" w14:textId="054C89C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418F1A" w14:textId="644D9F8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1BC5B0" w14:textId="10EF00C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-1.5554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17BEAB2" w14:textId="3BFC8A6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-0.33351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9E78EF3" w14:textId="6255BA2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1.5908</w:t>
                        </w:r>
                      </w:p>
                    </w:tc>
                  </w:tr>
                  <w:tr w:rsidR="00116699" w14:paraId="11B7E71C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14B48E" w14:textId="5729DF7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45F81AE" w14:textId="7C6F685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1.1691e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EFEBEBB" w14:textId="5903D38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DE819ED" w14:textId="02D8071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C3754AB" w14:textId="3493E32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1.1691e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116699" w14:paraId="65EFE72F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A103B57" w14:textId="3F84DF5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BC1743E" w14:textId="67793B0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9516C3" w14:textId="30DAC31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-0.00028687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96FF12" w14:textId="537AA4F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0.00072923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4C43346" w14:textId="231680C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0.00078362</w:t>
                        </w:r>
                      </w:p>
                    </w:tc>
                  </w:tr>
                </w:tbl>
                <w:p w14:paraId="70C6F804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129C000A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6B8B2ED" w14:textId="4FFE15EA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069060B8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6B50AA2" w14:textId="2919E0F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A65CF33" w14:textId="3FB94F1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ECADC60" w14:textId="1311570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752AAA" w14:textId="281703F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4F282CB" w14:textId="2DB1753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766E6E75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DB2472" w14:textId="4E18D62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1120CB1" w14:textId="137AF2E5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-0.02626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7DD611" w14:textId="16522D49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8A1601" w14:textId="398B966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67AF74F" w14:textId="295C6157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0.02626</w:t>
                        </w:r>
                      </w:p>
                    </w:tc>
                  </w:tr>
                  <w:tr w:rsidR="00116699" w14:paraId="280FE0C5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6EC7D94" w14:textId="042EBBE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9A8C55" w14:textId="0FEAB08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064C21" w14:textId="39832CA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-1.5554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A3711E" w14:textId="78557F1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-0.33351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63771A6" w14:textId="02F9E04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1.5908</w:t>
                        </w:r>
                      </w:p>
                    </w:tc>
                  </w:tr>
                  <w:tr w:rsidR="00116699" w14:paraId="340AA346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3565B74" w14:textId="172675E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2FF4DC1" w14:textId="398688C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4.7569e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56AC11" w14:textId="7939C39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31408E8" w14:textId="3811190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2A66202" w14:textId="02FACD2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4.7569e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116699" w14:paraId="68E58DB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E0139E" w14:textId="497A28B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5D894A" w14:textId="6E7853F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689D25" w14:textId="1939E4A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-0.0022456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961764D" w14:textId="5D059DE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0.011082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B0423FD" w14:textId="3B8697F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0.011307</w:t>
                        </w:r>
                      </w:p>
                    </w:tc>
                  </w:tr>
                </w:tbl>
                <w:p w14:paraId="059079C4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38F9F40C" w14:textId="77777777" w:rsidTr="001B5DB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53DC9A86" w14:textId="176EB4E8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55D034B0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120D97A" w14:textId="75EC9B9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443EC24" w14:textId="449E1B5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CC72493" w14:textId="3325DA78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ED31337" w14:textId="4A0EE53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294E989" w14:textId="7612DF3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1134924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F8230F6" w14:textId="33615D2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09D0BDC" w14:textId="713A1585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0.019635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DCBD22" w14:textId="48CF3DCB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6507C66" w14:textId="16FB3E1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8C10DA1" w14:textId="19EBFD1B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-0.019635</w:t>
                        </w:r>
                      </w:p>
                    </w:tc>
                  </w:tr>
                  <w:tr w:rsidR="00116699" w14:paraId="3AB36ED9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F53C8F" w14:textId="10B03F6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210913" w14:textId="547CC0E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65F08D" w14:textId="51008AF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-1.5462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DCA121C" w14:textId="1CE0496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-0.33112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C25A18D" w14:textId="636BB65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1.5812</w:t>
                        </w:r>
                      </w:p>
                    </w:tc>
                  </w:tr>
                  <w:tr w:rsidR="00116699" w14:paraId="29CF356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27E8BCA" w14:textId="0D3FFD3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C59DD9" w14:textId="6AE30B0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1.1667e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456306" w14:textId="232B5E7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F4CB2D" w14:textId="51D3E15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92349B4" w14:textId="4879500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1.1667e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116699" w14:paraId="74B8561C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1D3C9A2" w14:textId="5ECC66D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4EB3499" w14:textId="6292D4F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E4DCF63" w14:textId="3601202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0.0002609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19E1D4" w14:textId="643AA3B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-0.00062169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DF96C30" w14:textId="38A7D53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0.00067422</w:t>
                        </w:r>
                      </w:p>
                    </w:tc>
                  </w:tr>
                </w:tbl>
                <w:p w14:paraId="28DCC839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55FC05E0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3ABA1CF7" w14:textId="0CBFC32D" w:rsidR="00116699" w:rsidRDefault="00116699" w:rsidP="001B5DB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3AF5A6F" wp14:editId="643D5285">
                        <wp:extent cx="2035175" cy="1024890"/>
                        <wp:effectExtent l="0" t="0" r="3175" b="3810"/>
                        <wp:docPr id="519238803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9238803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F60F7E" w14:textId="5BACAE01" w:rsidR="00116699" w:rsidRPr="000F2729" w:rsidRDefault="00116699" w:rsidP="001B5DB9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Connector-8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116699" w14:paraId="22583B7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ABD0D7E" w14:textId="1C3A7173" w:rsidR="00116699" w:rsidRPr="00BE6656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1BB87DE" w14:textId="091EFD28" w:rsidR="00116699" w:rsidRPr="002E61D4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16699" w14:paraId="6A445C0E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01B34D" w14:textId="5B8C7C72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487F32" w14:textId="378F08D1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116699" w14:paraId="44B99A3F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7CAA093" w14:textId="1F5F3D8D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37EDB8D" w14:textId="23C91BD2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116699" w14:paraId="1A43C200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BACF9AF" w14:textId="34764D19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5F3850A" w14:textId="39787C6B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116699" w14:paraId="0CE75A58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A7E8B04" w14:textId="22819C0A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3A7F177" w14:textId="614BFCB4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16699" w14:paraId="1F434DF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CA373D" w14:textId="74130EFD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1B6074F" w14:textId="1A32EF55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116699" w14:paraId="3084A82E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0AA20A4" w14:textId="6C34BB62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lastRenderedPageBreak/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9B2EEED" w14:textId="3E05942A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DEE530C" w14:textId="77777777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99683AC" w14:textId="77777777" w:rsidR="00116699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2E463214" w14:textId="05227604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16699" w:rsidRPr="000841BF" w14:paraId="42CA47AA" w14:textId="77777777" w:rsidTr="0011669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14C870A" w14:textId="6CA4B0AE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759E3444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FE54094" w14:textId="77509768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8EB6594" w14:textId="0AFE138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9A4AEDE" w14:textId="1B003C4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DD534CC" w14:textId="35886C7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75727C9" w14:textId="730EA06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681481EC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1480445" w14:textId="3A44DD2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D8B6BD" w14:textId="12F68D0A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-0.024386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E74B2C" w14:textId="27E0BB31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A3BC101" w14:textId="2A357F7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1684465" w14:textId="4C17038F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0.024386</w:t>
                        </w:r>
                      </w:p>
                    </w:tc>
                  </w:tr>
                  <w:tr w:rsidR="00116699" w14:paraId="56DCBA7E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1D5F68F" w14:textId="6CEB67D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60B945" w14:textId="1DFB647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B06681" w14:textId="50492BE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-1.5397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5945EC" w14:textId="22250EA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0.31763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6DC274E" w14:textId="02AF4A0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1.5721</w:t>
                        </w:r>
                      </w:p>
                    </w:tc>
                  </w:tr>
                  <w:tr w:rsidR="00116699" w14:paraId="4C37D5B9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0C205A1" w14:textId="150EE73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5ED55D" w14:textId="77C9B82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1.1666e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2C55DC" w14:textId="10AA4AF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AE6A32E" w14:textId="700BCD4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D0ECF69" w14:textId="0FD0442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1.1666e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116699" w14:paraId="2CA8A7F1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42C335F" w14:textId="5D3F864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BB77BC" w14:textId="690FB87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8ED584B" w14:textId="1B25C46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0.00024089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460E56E" w14:textId="12EC0B8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0.00077478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44E5891" w14:textId="0482A2F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0.00081136</w:t>
                        </w:r>
                      </w:p>
                    </w:tc>
                  </w:tr>
                </w:tbl>
                <w:p w14:paraId="75C93384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759CA6A2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7EB37AE" w14:textId="3D89AA17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777A1D71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5C3F576" w14:textId="24C3A72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9AC9540" w14:textId="7E0A708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CE66283" w14:textId="39F63FD8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D5E0026" w14:textId="7FD6013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A38935C" w14:textId="19E4ACC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3672230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2C85CE8" w14:textId="776BCE2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BA0F6A3" w14:textId="35882D0C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-0.017535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22BA8E" w14:textId="3D7D383D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5BD6CA" w14:textId="3613DEE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24BF13B" w14:textId="75A0F1AC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0.017535</w:t>
                        </w:r>
                      </w:p>
                    </w:tc>
                  </w:tr>
                  <w:tr w:rsidR="00116699" w14:paraId="4B6CBCB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7FEA19" w14:textId="25902C0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A448CC3" w14:textId="26F675F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D8D9DA" w14:textId="58195C8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1.5352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2A3ED5" w14:textId="5FFE826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-0.32606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3B96BE4" w14:textId="41DE66F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1.5695</w:t>
                        </w:r>
                      </w:p>
                    </w:tc>
                  </w:tr>
                  <w:tr w:rsidR="00116699" w14:paraId="69800F8B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9B98F28" w14:textId="70E14440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B5F913" w14:textId="0D0435A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4.7161e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213E60" w14:textId="758AF87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4628EA4" w14:textId="6F6A10C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406F209" w14:textId="53122A0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4.7161e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116699" w14:paraId="57962B2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14F0198" w14:textId="3701DBB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FCF55F" w14:textId="5D57F5C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5DE620" w14:textId="127D4A8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-0.0021932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521E56" w14:textId="6BA2134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-0.010941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362925F" w14:textId="43CBA2D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0.011159</w:t>
                        </w:r>
                      </w:p>
                    </w:tc>
                  </w:tr>
                </w:tbl>
                <w:p w14:paraId="53B5842D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3EBC846B" w14:textId="77777777" w:rsidTr="001B5DB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00E321B" w14:textId="2D139F75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7981827D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BA50D67" w14:textId="7940F53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5FFE8DC" w14:textId="1929725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94FB7D" w14:textId="31E9573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F80D3C3" w14:textId="0FADBA8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C48A227" w14:textId="3D02974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1AE72866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877EAD2" w14:textId="7C8ACC8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786C68" w14:textId="4CB9DC3E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0.017535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5E39DD5" w14:textId="53AC9EE8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82ADC3B" w14:textId="12EBA05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F4F93D5" w14:textId="6B2138D5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-0.017535</w:t>
                        </w:r>
                      </w:p>
                    </w:tc>
                  </w:tr>
                  <w:tr w:rsidR="00116699" w14:paraId="09C99C13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6BDEC42" w14:textId="167537A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1D6583" w14:textId="29E3F43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5CC1BA4" w14:textId="291C4B2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-1.5352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4D669A" w14:textId="3D7AFB7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0.32606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E65FDE1" w14:textId="320DF33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1.5695</w:t>
                        </w:r>
                      </w:p>
                    </w:tc>
                  </w:tr>
                  <w:tr w:rsidR="00116699" w14:paraId="45AC357F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FD20390" w14:textId="7A8D2A7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DF6F32" w14:textId="14A3159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1.1674e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4B9C0BB" w14:textId="4F7EF26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523B187" w14:textId="54254E8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55E81F3" w14:textId="3641677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1.1674e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116699" w14:paraId="1F1DBBA2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3F28197" w14:textId="52B4042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622C29" w14:textId="5F101EE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645047A" w14:textId="087DD8B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-0.00026073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C97F28" w14:textId="5EEE92D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-0.00061313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D1FFC46" w14:textId="0183C66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0.00066627</w:t>
                        </w:r>
                      </w:p>
                    </w:tc>
                  </w:tr>
                </w:tbl>
                <w:p w14:paraId="3105989D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2DB52C40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2EC296D4" w14:textId="29925E29" w:rsidR="00116699" w:rsidRDefault="00116699" w:rsidP="001B5DB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F332182" wp14:editId="42341CB0">
                        <wp:extent cx="2035175" cy="1024890"/>
                        <wp:effectExtent l="0" t="0" r="3175" b="3810"/>
                        <wp:docPr id="649254927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925492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211B94" w14:textId="34A1C8BF" w:rsidR="00116699" w:rsidRPr="000F2729" w:rsidRDefault="00116699" w:rsidP="001B5DB9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Connector-9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116699" w14:paraId="6BD0704C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32BF16D" w14:textId="3207D0FA" w:rsidR="00116699" w:rsidRPr="00BE6656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7D9DBC2" w14:textId="70E8D4AB" w:rsidR="00116699" w:rsidRPr="002E61D4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16699" w14:paraId="4C7CDCD7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DC4634" w14:textId="6D30F5DA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A7DF069" w14:textId="0A548C8F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116699" w14:paraId="0B2B1E7A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71F732" w14:textId="103CEE89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6252C8D" w14:textId="0C97CACD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116699" w14:paraId="53FE6F6D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730BEFA" w14:textId="63057C24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41B3CF5" w14:textId="64785F39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116699" w14:paraId="72B8B835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8883125" w14:textId="337FB321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D2028C" w14:textId="4507C5CA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16699" w14:paraId="6F04598C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2E77676" w14:textId="14EC4413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B85792" w14:textId="46FC5C40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116699" w14:paraId="6BB20400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23DD0ED" w14:textId="27505B2E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884DA29" w14:textId="50C6ABD5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671171C" w14:textId="77777777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5B01F3E5" w14:textId="77777777" w:rsidR="00116699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74F67360" w14:textId="4D19E6C8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16699" w:rsidRPr="000841BF" w14:paraId="7AB14FC8" w14:textId="77777777" w:rsidTr="0011669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76DE6FC5" w14:textId="18BE25A3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3E3700F8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E72DA7E" w14:textId="6558F57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734EC6A" w14:textId="7D38F46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45E73C7" w14:textId="7D9C2EB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68C67E5" w14:textId="33FF38B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37A846B" w14:textId="1D57F42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544D7A0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F2D0CEC" w14:textId="5923D21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55A9FA" w14:textId="07949F82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0.0069123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66B969" w14:textId="0BCE8BE9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E39F99" w14:textId="02FB072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96EA219" w14:textId="3E0B79DA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0.0069123</w:t>
                        </w:r>
                      </w:p>
                    </w:tc>
                  </w:tr>
                  <w:tr w:rsidR="00116699" w14:paraId="4684A4B5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71B960" w14:textId="69AF8E9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9E160C9" w14:textId="0EFD303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64AA862" w14:textId="222F51C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-0.13118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2A7545" w14:textId="0C61D23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0.26722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CE19E5A" w14:textId="1FC9FF9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0.29768</w:t>
                        </w:r>
                      </w:p>
                    </w:tc>
                  </w:tr>
                  <w:tr w:rsidR="00116699" w14:paraId="217AEC81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0E72B43" w14:textId="03CFD22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737399" w14:textId="56BCF77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4.2521e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266848" w14:textId="2A6F0C1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B7B78BB" w14:textId="012EAE9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AD39152" w14:textId="76ED669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4.2521e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116699" w14:paraId="03741C83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28AEF7B" w14:textId="187689F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11EAE4" w14:textId="16984B7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6D294A" w14:textId="6B93A93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2.4828e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D5A41F" w14:textId="1ACF511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1.6379e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A06017E" w14:textId="1E65A19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2.9744e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</w:tr>
                </w:tbl>
                <w:p w14:paraId="3B4FAD1F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5B15F98E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EE78D5A" w14:textId="17042F2E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1FEC47E2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267C47" w14:textId="1530F16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37A8DAE" w14:textId="5ECC7DB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F9A168A" w14:textId="7F03675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5F8D2A" w14:textId="11B22B9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DB766B7" w14:textId="26BF483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258F4A9E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68E74EE" w14:textId="7AF9E9D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228A168" w14:textId="7AB03861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0.0076038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C4EF8B" w14:textId="3E9EAF97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D267C63" w14:textId="1E55D2D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87EDA74" w14:textId="59D4872C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0.0076038</w:t>
                        </w:r>
                      </w:p>
                    </w:tc>
                  </w:tr>
                  <w:tr w:rsidR="00116699" w14:paraId="1A5C86B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AB0A93C" w14:textId="6AA8620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590A0F" w14:textId="58C6BBE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0E3C22F" w14:textId="5B2380A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0.13155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C9D4BA9" w14:textId="7C0C856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-0.26746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96C49EC" w14:textId="0766935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0.29806</w:t>
                        </w:r>
                      </w:p>
                    </w:tc>
                  </w:tr>
                  <w:tr w:rsidR="00116699" w14:paraId="1A9504DC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68ED64" w14:textId="61E82EE8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67CE0C" w14:textId="235C62F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6.2956e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0588F74" w14:textId="2A4D215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8440F6" w14:textId="6C04629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CBD05D2" w14:textId="7F46205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6.2956e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</w:tr>
                  <w:tr w:rsidR="00116699" w14:paraId="26645F0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FB526E9" w14:textId="739ED86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3A27377" w14:textId="2FE1A69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346642" w14:textId="7EC1A6C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0.0020338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43DD80" w14:textId="6628270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0.0010059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1954428" w14:textId="2D6D8EB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0.002269</w:t>
                        </w:r>
                      </w:p>
                    </w:tc>
                  </w:tr>
                </w:tbl>
                <w:p w14:paraId="052E44E7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08BAD5E4" w14:textId="77777777" w:rsidTr="001B5DB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D69BB25" w14:textId="66822B80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433B1A0A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C3D2FF1" w14:textId="65B3BA2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264FE8D" w14:textId="2C3F4D7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86446F" w14:textId="4F22E3A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4FC2EAA" w14:textId="4BAA175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9970F84" w14:textId="53AF104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76A08AE1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62B85D" w14:textId="4980991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lastRenderedPageBreak/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47B39B" w14:textId="4BE73D38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-0.0076038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C229C2" w14:textId="6CE7C41F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C8D943" w14:textId="6895C8C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7439463" w14:textId="68996DF3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-0.0076038</w:t>
                        </w:r>
                      </w:p>
                    </w:tc>
                  </w:tr>
                  <w:tr w:rsidR="00116699" w14:paraId="6BC9BF71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81F318F" w14:textId="35C2366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BD2F29" w14:textId="76AD097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C72D9B" w14:textId="67511F7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-0.13155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F2D7ADC" w14:textId="2E307D7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0.26746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ECF24F5" w14:textId="154AB77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0.29806</w:t>
                        </w:r>
                      </w:p>
                    </w:tc>
                  </w:tr>
                  <w:tr w:rsidR="00116699" w14:paraId="723335FB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E608A88" w14:textId="31AAE2E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8AF7454" w14:textId="03CEC5F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4.2554e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0E63CD" w14:textId="2E8CF0E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178C89" w14:textId="7003219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7772E2D" w14:textId="432C7CD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4.2554e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116699" w14:paraId="67CE40D6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07D234A" w14:textId="6E9A4DE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BF88B4" w14:textId="30AB576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DEC2B6B" w14:textId="3845FFF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6.6369e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4A9365" w14:textId="7078600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8.8432e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0055659" w14:textId="550884B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1.1057e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</w:tr>
                </w:tbl>
                <w:p w14:paraId="07FCCFC1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29762008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38B379EA" w14:textId="097B7B10" w:rsidR="00116699" w:rsidRDefault="00116699" w:rsidP="001B5DB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612CC36B" wp14:editId="24C20485">
                        <wp:extent cx="2035175" cy="1024890"/>
                        <wp:effectExtent l="0" t="0" r="3175" b="3810"/>
                        <wp:docPr id="1420596921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0596921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58C77E" w14:textId="285D3178" w:rsidR="00116699" w:rsidRPr="000F2729" w:rsidRDefault="00116699" w:rsidP="001B5DB9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Connector-10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116699" w14:paraId="7AC450F0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0EA2388" w14:textId="5221AD2C" w:rsidR="00116699" w:rsidRPr="00BE6656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16214CA" w14:textId="70FD5D41" w:rsidR="00116699" w:rsidRPr="002E61D4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16699" w14:paraId="7B813911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8D29B9B" w14:textId="277740A1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2A83EE2" w14:textId="24F73948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116699" w14:paraId="28931313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A29C68" w14:textId="2D4F9493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E56F21D" w14:textId="6103889E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116699" w14:paraId="60A1A124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292385B" w14:textId="33AFD04C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88C95B" w14:textId="7AD6D4DD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116699" w14:paraId="2F1ACC6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D2FFACB" w14:textId="3220AF23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4B50202" w14:textId="2AEBA722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16699" w14:paraId="2478A3FD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642096A" w14:textId="4337E013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6FDCDA" w14:textId="519C1776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116699" w14:paraId="54EE2DE1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73FC617" w14:textId="5062F06C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9F0E23" w14:textId="7EAE3759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861F2EF" w14:textId="77777777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0198BD3B" w14:textId="77777777" w:rsidR="00116699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5BA02346" w14:textId="789BE061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16699" w:rsidRPr="000841BF" w14:paraId="0323A974" w14:textId="77777777" w:rsidTr="0011669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DF5F3A9" w14:textId="6F3D7C8E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46C26826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F9162DA" w14:textId="4D6B592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78A1178" w14:textId="34AFBA3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6CD255A" w14:textId="10B3BF1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71EB1CF" w14:textId="3EBF3B4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F9809F2" w14:textId="73CB207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3D296816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B224E7A" w14:textId="277E231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295B89" w14:textId="0E0512A4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-0.0070726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A97FF7" w14:textId="2F0CB063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89F27D5" w14:textId="2E56FC4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CC7EF06" w14:textId="31C0FCD6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0.0070726</w:t>
                        </w:r>
                      </w:p>
                    </w:tc>
                  </w:tr>
                  <w:tr w:rsidR="00116699" w14:paraId="675D150F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2415BEE" w14:textId="78FDCCA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070BBE9" w14:textId="3BA0BAD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E5C82B" w14:textId="202DCA4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-0.13119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3CCA05" w14:textId="17B5509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-0.26745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01F2F0F" w14:textId="21E1B26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0.29789</w:t>
                        </w:r>
                      </w:p>
                    </w:tc>
                  </w:tr>
                  <w:tr w:rsidR="00116699" w14:paraId="1D0DD9AE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2FA057D" w14:textId="3764994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CB17D40" w14:textId="295984C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4.2267e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1EEF5E" w14:textId="6A467D8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D1D15F" w14:textId="2D4BBF8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55A1CC0" w14:textId="4E004D9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4.2267e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116699" w14:paraId="494959C1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2106607" w14:textId="1E05299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271100" w14:textId="47185B1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C433F2" w14:textId="0C6B832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4.3906e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09A9FF" w14:textId="139279E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6.9151e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6CB88BC" w14:textId="755B88D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8.1912e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</w:tr>
                </w:tbl>
                <w:p w14:paraId="788AE297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72447ED1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A85F6FE" w14:textId="71CB4844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64394DD8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0614186" w14:textId="05DC0C5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E1B5D96" w14:textId="54EE987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AE22E43" w14:textId="58E938C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215BA66" w14:textId="0D23538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69CB0D9" w14:textId="1466CA3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2ACF3558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56C4F95" w14:textId="4F9DFF5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35C120" w14:textId="1D018407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-0.0075674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43EB2BA" w14:textId="5A6A72E7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45B7C11" w14:textId="27E3EBC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4B33A45" w14:textId="16E383C4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0.0075674</w:t>
                        </w:r>
                      </w:p>
                    </w:tc>
                  </w:tr>
                  <w:tr w:rsidR="00116699" w14:paraId="1E9A84A1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080C74F" w14:textId="28DED24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6AE715" w14:textId="0736CE8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2FF21C" w14:textId="5C9EFDB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0.13141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9680213" w14:textId="5A78576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0.26794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6246DF0" w14:textId="55BE094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0.29843</w:t>
                        </w:r>
                      </w:p>
                    </w:tc>
                  </w:tr>
                  <w:tr w:rsidR="00116699" w14:paraId="619267B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87ACEF1" w14:textId="48A2295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A619FFB" w14:textId="1019594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6.003e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E43555F" w14:textId="3782F51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2EFAA6" w14:textId="3601A70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D5283AC" w14:textId="7871CDC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6.003e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</w:tr>
                  <w:tr w:rsidR="00116699" w14:paraId="2E9AEC2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848D74F" w14:textId="086154C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78C876" w14:textId="18FF19C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DAF641C" w14:textId="0D8C06C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0.0020351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A048C8" w14:textId="4FED28A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-0.0010044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C150CDA" w14:textId="583D947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0.0022695</w:t>
                        </w:r>
                      </w:p>
                    </w:tc>
                  </w:tr>
                </w:tbl>
                <w:p w14:paraId="6A3E475C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565113D5" w14:textId="77777777" w:rsidTr="001B5DB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90270D0" w14:textId="52A662C3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41074E68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DAEC608" w14:textId="1390C46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4F02561" w14:textId="4ADA779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BD6D978" w14:textId="2D0C198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C61CB9F" w14:textId="35F3A4C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ECD9CDB" w14:textId="50E2AE3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7AD15EAB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057C53F" w14:textId="53A1B44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36D714" w14:textId="65B774B8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0.0075674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CE60843" w14:textId="57FB9CA7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FD7BEB1" w14:textId="51D6692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2BB69A9" w14:textId="220BE9BC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-0.0075674</w:t>
                        </w:r>
                      </w:p>
                    </w:tc>
                  </w:tr>
                  <w:tr w:rsidR="00116699" w14:paraId="12BAB38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D5F118" w14:textId="1F868263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8EF05A" w14:textId="0644CDD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A75CE0" w14:textId="189A25C0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-0.13141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AA2CF59" w14:textId="6CA6EC6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-0.26794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2F9583B" w14:textId="5AC7E0F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0.29843</w:t>
                        </w:r>
                      </w:p>
                    </w:tc>
                  </w:tr>
                  <w:tr w:rsidR="00116699" w14:paraId="052DE102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98B7C01" w14:textId="4C1DC020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213183" w14:textId="2C60608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4.228e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F75783C" w14:textId="0863A07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8926332" w14:textId="710EC58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2F4675B" w14:textId="5EBC818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4.228e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116699" w14:paraId="7FE9EF8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4057F5C" w14:textId="4C976F4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1F3C477" w14:textId="6894D13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C4CD1E" w14:textId="302BA77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4.8278e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FDC11A" w14:textId="15C5453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2.9987e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0E5EE0B" w14:textId="4BFC606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5.6833e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</w:tr>
                </w:tbl>
                <w:p w14:paraId="4D29C400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54089014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6507CC96" w14:textId="2CE3D8B1" w:rsidR="00116699" w:rsidRDefault="00116699" w:rsidP="001B5DB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BFCC7A8" wp14:editId="65345C33">
                        <wp:extent cx="2035175" cy="1024890"/>
                        <wp:effectExtent l="0" t="0" r="3175" b="3810"/>
                        <wp:docPr id="209842197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98421977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408010" w14:textId="2BA62A3C" w:rsidR="00116699" w:rsidRPr="000F2729" w:rsidRDefault="00116699" w:rsidP="001B5DB9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Connector-11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116699" w14:paraId="48DA9FD8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07DE366" w14:textId="2F4C91FC" w:rsidR="00116699" w:rsidRPr="00BE6656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8895DA6" w14:textId="278940A6" w:rsidR="00116699" w:rsidRPr="002E61D4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16699" w14:paraId="38728CD2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D14D2D" w14:textId="1D9127D6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C8A808E" w14:textId="64B20486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116699" w14:paraId="64D14CA4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D4393A4" w14:textId="4C762750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83F16A" w14:textId="6BCF0BF1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116699" w14:paraId="0AAA0D6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A0BB849" w14:textId="38D12FAA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EA99446" w14:textId="4C1E6147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116699" w14:paraId="297D9E2A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DD8631" w14:textId="53297C1C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71E57D" w14:textId="798B299E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16699" w14:paraId="053F88E5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308B41" w14:textId="71735C68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F5B1BA0" w14:textId="71ACE9DB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116699" w14:paraId="7690DB12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1B8DFD" w14:textId="2E314245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32326B7" w14:textId="32C81DDE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632EE20" w14:textId="77777777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53C2D715" w14:textId="77777777" w:rsidR="00116699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74C210B9" w14:textId="13E78C0F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16699" w:rsidRPr="000841BF" w14:paraId="26B57089" w14:textId="77777777" w:rsidTr="0011669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B2EDA76" w14:textId="2EB04BE6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753AA88C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F7FCABD" w14:textId="46A91E0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491A7C0" w14:textId="35A54F8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2DD4A97" w14:textId="5E509CE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E835488" w14:textId="1B9749E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F4E986F" w14:textId="7735F14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63D61FA5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660F4F9" w14:textId="392FB1A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lastRenderedPageBreak/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0A2E6E0" w14:textId="367D2D6F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1.0129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7FE0DC" w14:textId="183A1A62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8E24EAE" w14:textId="591D088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CF165AB" w14:textId="63E345E0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1.0129</w:t>
                        </w:r>
                      </w:p>
                    </w:tc>
                  </w:tr>
                  <w:tr w:rsidR="00116699" w14:paraId="563C573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6FD794" w14:textId="63EA5A4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ADEE01" w14:textId="30954CD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9080C5" w14:textId="6AB112F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50.652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DA8C854" w14:textId="26327A0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-19.489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F1A1248" w14:textId="798063FD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54.272</w:t>
                        </w:r>
                      </w:p>
                    </w:tc>
                  </w:tr>
                  <w:tr w:rsidR="00116699" w14:paraId="6DE98E85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41E394" w14:textId="340D77E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C49695" w14:textId="03BEC9C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3.5098e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5D1A8AB" w14:textId="49502C8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40A075" w14:textId="23C9820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5587767" w14:textId="048DFC7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3.5098e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116699" w14:paraId="1FF7C08C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71A47D5" w14:textId="7EA2708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428548" w14:textId="38C3072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FFD8E6" w14:textId="2CF6AB4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0.0030949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30BCCF" w14:textId="0E16890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0.0033345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2C80F18" w14:textId="1193CC8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0.0045495</w:t>
                        </w:r>
                      </w:p>
                    </w:tc>
                  </w:tr>
                </w:tbl>
                <w:p w14:paraId="2888E492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738C3AA3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79FC302" w14:textId="55FE4A7E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lastRenderedPageBreak/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2DC73F6B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708EBCE" w14:textId="22CE60A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C4B3400" w14:textId="0588794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C16A8A3" w14:textId="6061429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C503760" w14:textId="07C9F5A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C6946A0" w14:textId="32E9E62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4A72A41D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FD8B6CC" w14:textId="666CFC9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E9A286" w14:textId="129ECF4A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1.0138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0CD687" w14:textId="4B386D55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8EEFCE" w14:textId="4AFCF1D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29287DC" w14:textId="031EB31F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1.0138</w:t>
                        </w:r>
                      </w:p>
                    </w:tc>
                  </w:tr>
                  <w:tr w:rsidR="00116699" w14:paraId="5C71F8C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6E934B0" w14:textId="1B60D86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9717DB" w14:textId="6D5AF4E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E7B172E" w14:textId="5571598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-50.656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352BC2" w14:textId="7885026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19.492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9DC889E" w14:textId="21BB4D7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54.277</w:t>
                        </w:r>
                      </w:p>
                    </w:tc>
                  </w:tr>
                  <w:tr w:rsidR="00116699" w14:paraId="15F2611B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5F16832" w14:textId="0E8411B8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37283E" w14:textId="7BA8693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8.9324e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40FC9CF" w14:textId="06D8D3E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BDEAA1" w14:textId="4746CB1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CDF19EC" w14:textId="01EA20B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8.9324e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116699" w14:paraId="507C88B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E8B3AA8" w14:textId="5495351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55F37B" w14:textId="7B2262B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6A9538" w14:textId="7131B22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-0.1431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DEB4F85" w14:textId="1A8CCB3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-0.37661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7569AC6" w14:textId="265C4A8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0.40288</w:t>
                        </w:r>
                      </w:p>
                    </w:tc>
                  </w:tr>
                </w:tbl>
                <w:p w14:paraId="2B0ED849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182934C5" w14:textId="77777777" w:rsidTr="001B5DB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C03B2C8" w14:textId="7D19EE6F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73045E18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4EE6B43" w14:textId="47A74B6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995C38D" w14:textId="44CB819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17BECBC" w14:textId="596388D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A35D371" w14:textId="3F2231A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DFD8C84" w14:textId="175EE75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5346971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99ABD20" w14:textId="20DDE6E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0563897" w14:textId="5F68239B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-1.0138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C5A2AA" w14:textId="3D4C999C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6FE3B3B" w14:textId="2D3DE36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23340B8" w14:textId="4F38859E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-1.0138</w:t>
                        </w:r>
                      </w:p>
                    </w:tc>
                  </w:tr>
                  <w:tr w:rsidR="00116699" w14:paraId="3DEB0EC9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8F70219" w14:textId="7DA308C9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1866B4" w14:textId="72950A1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28D744" w14:textId="5AB0228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50.656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FD7174E" w14:textId="3229E56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-19.492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9A5EFBE" w14:textId="0C53192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54.277</w:t>
                        </w:r>
                      </w:p>
                    </w:tc>
                  </w:tr>
                  <w:tr w:rsidR="00116699" w14:paraId="01B8DE32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50540B3" w14:textId="2C30E6B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58FF375" w14:textId="6B0F4641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3.5119e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E7BC6F1" w14:textId="44072BA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D8BD3B5" w14:textId="622302E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8459D85" w14:textId="74344D0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3.5119e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116699" w14:paraId="7CABF7F9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BB51737" w14:textId="6C550E6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486BEC" w14:textId="16177F4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613FDB" w14:textId="1E7AC79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-0.0030199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DBAFF7" w14:textId="6747F54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-0.0031207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DFA76CA" w14:textId="4E995D3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0.0043427</w:t>
                        </w:r>
                      </w:p>
                    </w:tc>
                  </w:tr>
                </w:tbl>
                <w:p w14:paraId="561FAC7E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099AD006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2C9EFFB1" w14:textId="5AAF029A" w:rsidR="00116699" w:rsidRDefault="00116699" w:rsidP="001B5DB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703A863" wp14:editId="633E3998">
                        <wp:extent cx="2035175" cy="1024890"/>
                        <wp:effectExtent l="0" t="0" r="3175" b="3810"/>
                        <wp:docPr id="644090519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4090519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C3F533" w14:textId="650818D5" w:rsidR="00116699" w:rsidRPr="000F2729" w:rsidRDefault="00116699" w:rsidP="001B5DB9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Connector-12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116699" w14:paraId="6FAF25A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AA2A5CD" w14:textId="0394BC1D" w:rsidR="00116699" w:rsidRPr="00BE6656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CBFA87A" w14:textId="7C015F47" w:rsidR="00116699" w:rsidRPr="002E61D4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16699" w14:paraId="2E524DE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D5C8F33" w14:textId="2683B6E4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2EE62D5" w14:textId="260C1B1A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116699" w14:paraId="6AEF3BC3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954DC76" w14:textId="76D48B57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79A7109" w14:textId="52F29133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116699" w14:paraId="036CBD8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612203E" w14:textId="7DAFE8AA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6BD239" w14:textId="607DAEED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116699" w14:paraId="0897A2E2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7B0BCC" w14:textId="3C5074F2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9804303" w14:textId="75A32E45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16699" w14:paraId="5AB43D69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539765" w14:textId="4FA4CAAC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BE3BC1C" w14:textId="0000070C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116699" w14:paraId="1A43A2FC" w14:textId="77777777" w:rsidTr="001B5DB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62EE9C8" w14:textId="2FD06122" w:rsidR="00116699" w:rsidRDefault="00116699" w:rsidP="001B5DB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CB81EA" w14:textId="682B348C" w:rsidR="00116699" w:rsidRDefault="00116699" w:rsidP="001B5D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D44C054" w14:textId="77777777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5B95F044" w14:textId="77777777" w:rsidR="00116699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222F3F44" w14:textId="78CD5A7D" w:rsidR="00116699" w:rsidRPr="00577134" w:rsidRDefault="00116699" w:rsidP="001B5DB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16699" w:rsidRPr="000841BF" w14:paraId="73D8C894" w14:textId="77777777" w:rsidTr="0011669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69A6C85" w14:textId="44FB7EB7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6BF6A93F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4207E7" w14:textId="4A1BFD2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935FDBC" w14:textId="5268800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75406D1" w14:textId="50F9B57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D963A98" w14:textId="59864B5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752BBAC" w14:textId="1FA83DA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02D17D0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0C7C813" w14:textId="1C85303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537A36" w14:textId="7C7B82F3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1.0463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C844675" w14:textId="3BB654F3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8FAC01" w14:textId="73EDB31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7C6705E" w14:textId="5F9F5A9E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1.0463</w:t>
                        </w:r>
                      </w:p>
                    </w:tc>
                  </w:tr>
                  <w:tr w:rsidR="00116699" w14:paraId="54BADC7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CA375BB" w14:textId="1FA9253D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5E83E4E" w14:textId="370664B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AB1917" w14:textId="0B53566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50.666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3EE70A1" w14:textId="172608D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19.5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D63B245" w14:textId="292E7AD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54.288</w:t>
                        </w:r>
                      </w:p>
                    </w:tc>
                  </w:tr>
                  <w:tr w:rsidR="00116699" w14:paraId="26258B7F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5D66AC0" w14:textId="09655E9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CA0783" w14:textId="10EA2CA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3.5111e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A8F1C88" w14:textId="02BF06A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4675A1" w14:textId="756F69F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D1B94B9" w14:textId="4E4224F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3.5111e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116699" w14:paraId="14AEB6F2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8EC7B75" w14:textId="0DAD0D9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490AC1" w14:textId="42EF7C7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2E3A05" w14:textId="788627C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-0.0029806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74BC97" w14:textId="4DB0317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0.0030181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573C08E" w14:textId="7B6682F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0.0042418</w:t>
                        </w:r>
                      </w:p>
                    </w:tc>
                  </w:tr>
                </w:tbl>
                <w:p w14:paraId="39B51AFA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7AF1A6FA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803189C" w14:textId="6FA14F18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1D47F6CD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9D41221" w14:textId="1485114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C866B0" w14:textId="704156B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E183A97" w14:textId="173DC032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28C85BA" w14:textId="07788CB1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3F3065E" w14:textId="1E018C8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63E095A6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CD3E838" w14:textId="7F2F56C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808CB4" w14:textId="7761A78D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1.0463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6A29FA6" w14:textId="70FF0A58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D35701" w14:textId="4D8BC86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1BDA7F2" w14:textId="136816EA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1.0463</w:t>
                        </w:r>
                      </w:p>
                    </w:tc>
                  </w:tr>
                  <w:tr w:rsidR="00116699" w14:paraId="544A7424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D5E9D50" w14:textId="4756623E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1C5CDC5" w14:textId="5803C43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73D1E3" w14:textId="238AFD5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50.666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47CAB4" w14:textId="2626F05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19.5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738420B" w14:textId="3EE00B3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54.288</w:t>
                        </w:r>
                      </w:p>
                    </w:tc>
                  </w:tr>
                  <w:tr w:rsidR="00116699" w14:paraId="3800C70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6B0CD2A" w14:textId="10DF0FB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BBC475" w14:textId="586A823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8.6735e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6CB49C" w14:textId="09138F8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59CB77" w14:textId="4E75929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1DF8BBE" w14:textId="0F86A52C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8.6735e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116699" w14:paraId="44B4F4FF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DABE895" w14:textId="6D27A4AA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06948A" w14:textId="24E4F94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27D4813" w14:textId="7F3C0BC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-0.14311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B42E7DA" w14:textId="3D9DD712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0.37657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0C58610" w14:textId="6B50A37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0.40284</w:t>
                        </w:r>
                      </w:p>
                    </w:tc>
                  </w:tr>
                </w:tbl>
                <w:p w14:paraId="39D9FDFD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16699" w:rsidRPr="000841BF" w14:paraId="66775794" w14:textId="77777777" w:rsidTr="001B5DB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70842E0" w14:textId="03CC12E0" w:rsidR="00116699" w:rsidRPr="000F054F" w:rsidRDefault="00116699" w:rsidP="001B5DB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16699" w14:paraId="12819856" w14:textId="77777777" w:rsidTr="001B5DB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2FA5B1A" w14:textId="6906107B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985B21C" w14:textId="7D21D76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90EC8D2" w14:textId="6C01B366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73AE273" w14:textId="3F098FD4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90E3E87" w14:textId="596F5EC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16699" w14:paraId="7EFB431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0BDE62C" w14:textId="5940581F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033F209" w14:textId="46866953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-1.0467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3D92B1F" w14:textId="24742CE6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5814A8" w14:textId="358415B7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71D6D6A" w14:textId="2379E750" w:rsidR="00116699" w:rsidRPr="00EF37BF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-1.0467</w:t>
                        </w:r>
                      </w:p>
                    </w:tc>
                  </w:tr>
                  <w:tr w:rsidR="00116699" w14:paraId="0AF0700A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A2CE2AA" w14:textId="4506EA87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006E7E" w14:textId="35600E0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69BD6B4" w14:textId="41077D09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50.649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8885B0" w14:textId="57548F3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19.483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7DAA05" w14:textId="62074616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54.267</w:t>
                        </w:r>
                      </w:p>
                    </w:tc>
                  </w:tr>
                  <w:tr w:rsidR="00116699" w14:paraId="2AABDE5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857101" w14:textId="1E7C5DBC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94D0CAE" w14:textId="2424B164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3.5119e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BEC3677" w14:textId="2EB616BB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F26977" w14:textId="1A92CFC3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1C4EC58" w14:textId="0D393ECA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3.5119e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116699" w14:paraId="0CBB3C20" w14:textId="77777777" w:rsidTr="001B5DB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EF9282E" w14:textId="05FE60D5" w:rsidR="00116699" w:rsidRDefault="00116699" w:rsidP="001B5DB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87317E" w14:textId="0AD5909E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882A53B" w14:textId="3E19AA95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0.0030907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09CF4E" w14:textId="79B1DDE8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-0.003297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E62BB60" w14:textId="379B0DEF" w:rsidR="00116699" w:rsidRDefault="00116699" w:rsidP="001B5DB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0.0045192</w:t>
                        </w:r>
                      </w:p>
                    </w:tc>
                  </w:tr>
                </w:tbl>
                <w:p w14:paraId="0848A890" w14:textId="77777777" w:rsidR="00116699" w:rsidRPr="000841BF" w:rsidRDefault="00116699" w:rsidP="001B5DB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41BAD5F9" w14:textId="77777777" w:rsidR="00D72EE8" w:rsidRDefault="00D72EE8" w:rsidP="00D72EE8"/>
          <w:p w14:paraId="37AF950A" w14:textId="52725F04" w:rsidR="00D72EE8" w:rsidRPr="009C0A33" w:rsidRDefault="00D72EE8" w:rsidP="00D72EE8"/>
          <w:p w14:paraId="4ECF1E22" w14:textId="11409CEF" w:rsidR="00132707" w:rsidRDefault="00132707" w:rsidP="000A7C6B"/>
        </w:tc>
      </w:tr>
    </w:tbl>
    <w:p w14:paraId="49857C3A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791ADEF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F29B6B1" w14:textId="7D4B269D" w:rsidR="00104BD8" w:rsidRDefault="00116699" w:rsidP="00116699">
            <w:pPr>
              <w:pStyle w:val="Heading1"/>
            </w:pPr>
            <w:bookmarkStart w:id="14" w:name="_Toc185354699"/>
            <w:r>
              <w:t>Interaction Information</w:t>
            </w:r>
            <w:bookmarkEnd w:id="14"/>
          </w:p>
          <w:p w14:paraId="2E52A3C1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920"/>
              <w:gridCol w:w="3786"/>
              <w:gridCol w:w="4048"/>
            </w:tblGrid>
            <w:tr w:rsidR="002B4DE8" w14:paraId="5BA06987" w14:textId="77777777" w:rsidTr="001166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2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60FBE8" w14:textId="1E84EF06" w:rsidR="002B4DE8" w:rsidRDefault="00116699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3783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ACB020" w14:textId="61D86118" w:rsidR="002B4DE8" w:rsidRDefault="0011669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49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ED81FC" w14:textId="56AAA307" w:rsidR="002B4DE8" w:rsidRDefault="0011669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779AA8B2" w14:textId="77777777" w:rsidTr="001166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FD36BC" w14:textId="253DAC03" w:rsidR="002B4DE8" w:rsidRPr="00211C62" w:rsidRDefault="00116699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378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429AA35" w14:textId="6050960D" w:rsidR="002B4DE8" w:rsidRPr="000B04D4" w:rsidRDefault="00116699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E9948D8" wp14:editId="2ED60302">
                        <wp:extent cx="2265045" cy="1140460"/>
                        <wp:effectExtent l="0" t="0" r="1905" b="2540"/>
                        <wp:docPr id="243478084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3478084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5045" cy="1140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49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82"/>
                    <w:gridCol w:w="1750"/>
                  </w:tblGrid>
                  <w:tr w:rsidR="0017091B" w14:paraId="3B3728B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D7379EA" w14:textId="5BE381BD" w:rsidR="0017091B" w:rsidRPr="00BE6656" w:rsidRDefault="00116699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218C47F" w14:textId="41F5060D" w:rsidR="0017091B" w:rsidRPr="00BE6656" w:rsidRDefault="0011669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116699" w14:paraId="411624B3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C2C01D9" w14:textId="098ABED9" w:rsidR="00116699" w:rsidRDefault="00116699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4FBD18" w14:textId="2AC839D0" w:rsidR="00116699" w:rsidRDefault="0011669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116699" w14:paraId="7739F9C0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5FE5EFA" w14:textId="062F44B2" w:rsidR="00116699" w:rsidRDefault="00116699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8E7C0D" w14:textId="5E6B2393" w:rsidR="00116699" w:rsidRDefault="0011669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4E21893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197F00C2" w14:textId="7298B35C" w:rsidR="00104BD8" w:rsidRDefault="00104BD8" w:rsidP="000A7C6B">
            <w:pPr>
              <w:rPr>
                <w:rStyle w:val="A3"/>
              </w:rPr>
            </w:pPr>
          </w:p>
          <w:p w14:paraId="384CDB9B" w14:textId="77777777" w:rsidR="00104BD8" w:rsidRDefault="00104BD8" w:rsidP="000A7C6B"/>
        </w:tc>
      </w:tr>
    </w:tbl>
    <w:p w14:paraId="2ACAA7DB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CC9AA1F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B96441E" w14:textId="2CE775F2" w:rsidR="00A61A59" w:rsidRDefault="00116699" w:rsidP="000A7C6B">
            <w:pPr>
              <w:pStyle w:val="Heading1"/>
            </w:pPr>
            <w:bookmarkStart w:id="15" w:name="_Toc185354700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77"/>
              <w:gridCol w:w="5377"/>
            </w:tblGrid>
            <w:tr w:rsidR="00A9531D" w14:paraId="4CF22A1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BFF849" w14:textId="3023F50F" w:rsidR="00A9531D" w:rsidRDefault="0011669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A4C3A3" w14:textId="4FEAC01D" w:rsidR="00A9531D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16699" w14:paraId="728A1DF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8CC849" w14:textId="37AD0318" w:rsidR="00116699" w:rsidRDefault="0011669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EC767C" w14:textId="035C928E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116699" w14:paraId="2D2DAF2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163BB9" w14:textId="4CA5B9BF" w:rsidR="00116699" w:rsidRDefault="00116699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FE19BA" w14:textId="0CD3A5EA" w:rsidR="00116699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116699" w14:paraId="725EB5F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242C3A" w14:textId="367744A8" w:rsidR="00116699" w:rsidRDefault="00116699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C1802B" w14:textId="1891B3FB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5.5455 mm</w:t>
                  </w:r>
                </w:p>
              </w:tc>
            </w:tr>
            <w:tr w:rsidR="00116699" w14:paraId="3F53AE2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64474C" w14:textId="084C49B0" w:rsidR="00116699" w:rsidRDefault="00116699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1031D0" w14:textId="71B397A9" w:rsidR="00116699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0.568629 mm</w:t>
                  </w:r>
                </w:p>
              </w:tc>
            </w:tr>
            <w:tr w:rsidR="00116699" w14:paraId="329B4A1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24E3A4" w14:textId="0A75890E" w:rsidR="00116699" w:rsidRDefault="00116699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3DF98C" w14:textId="5A17A2DE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116699" w14:paraId="6839D6B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E7F241" w14:textId="0DEEA2FE" w:rsidR="00116699" w:rsidRDefault="00116699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independently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456B80" w14:textId="16EF9775" w:rsidR="00116699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16699" w14:paraId="49B530C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4EFF51" w14:textId="471DD8E0" w:rsidR="00116699" w:rsidRDefault="00116699" w:rsidP="00C16188">
                  <w:r>
                    <w:t xml:space="preserve">Reuse mesh for identical parts in an assembly (Blended curvature-based </w:t>
                  </w:r>
                  <w:proofErr w:type="spellStart"/>
                  <w:r>
                    <w:t>mesher</w:t>
                  </w:r>
                  <w:proofErr w:type="spellEnd"/>
                  <w:r>
                    <w:t xml:space="preserve"> only)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A5B8F4" w14:textId="5F15F040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01469BF1" w14:textId="77777777" w:rsidR="00690657" w:rsidRDefault="00690657" w:rsidP="00690657"/>
          <w:p w14:paraId="0CD91444" w14:textId="73555C74" w:rsidR="00A9531D" w:rsidRPr="00690657" w:rsidRDefault="00116699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D21601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EB3284" w14:textId="33A88709" w:rsidR="007107BE" w:rsidRDefault="0011669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FDF80A" w14:textId="3B5051CE" w:rsidR="007107BE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132887</w:t>
                  </w:r>
                </w:p>
              </w:tc>
            </w:tr>
            <w:tr w:rsidR="00116699" w14:paraId="65B8E94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015289" w14:textId="01D93078" w:rsidR="00116699" w:rsidRDefault="0011669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C842D6" w14:textId="04251482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84242</w:t>
                  </w:r>
                </w:p>
              </w:tc>
            </w:tr>
            <w:tr w:rsidR="00116699" w14:paraId="7858F84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6CD6B0" w14:textId="0838C58F" w:rsidR="00116699" w:rsidRDefault="0011669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74D696" w14:textId="04FFC0D1" w:rsidR="00116699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58.863</w:t>
                  </w:r>
                </w:p>
              </w:tc>
            </w:tr>
            <w:tr w:rsidR="00116699" w14:paraId="04E45DF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A406A9" w14:textId="47F5228C" w:rsidR="00116699" w:rsidRDefault="0011669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A05B88" w14:textId="223B2496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99.1</w:t>
                  </w:r>
                </w:p>
              </w:tc>
            </w:tr>
            <w:tr w:rsidR="00116699" w14:paraId="072E5C5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1BB1B9" w14:textId="1899B2E1" w:rsidR="00116699" w:rsidRDefault="00116699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7DE105" w14:textId="5B700E78" w:rsidR="00116699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0.148</w:t>
                  </w:r>
                </w:p>
              </w:tc>
            </w:tr>
            <w:tr w:rsidR="00116699" w14:paraId="3068F83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716B81" w14:textId="46080537" w:rsidR="00116699" w:rsidRDefault="00116699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35EA43" w14:textId="3CBCECA4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16699" w14:paraId="50550BA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0BD20C" w14:textId="69ACB818" w:rsidR="00116699" w:rsidRDefault="00116699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85C7F6" w14:textId="221F53ED" w:rsidR="00116699" w:rsidRDefault="0011669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00:00:12</w:t>
                  </w:r>
                </w:p>
              </w:tc>
            </w:tr>
            <w:tr w:rsidR="00116699" w14:paraId="45388A9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2991BD" w14:textId="2528BD69" w:rsidR="00116699" w:rsidRDefault="0011669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C8DFA5" w14:textId="77777777" w:rsidR="00116699" w:rsidRDefault="0011669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4BB347A8" w14:textId="2CC8BED6" w:rsidR="002F5299" w:rsidRDefault="002F5299" w:rsidP="00690657">
            <w:pPr>
              <w:pStyle w:val="Heading2"/>
              <w:rPr>
                <w:sz w:val="24"/>
                <w:szCs w:val="24"/>
              </w:rPr>
            </w:pPr>
          </w:p>
          <w:p w14:paraId="5B1FC8A6" w14:textId="408DE89A" w:rsidR="00A61A59" w:rsidRPr="00690657" w:rsidRDefault="00116699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Quality Plots</w:t>
            </w:r>
          </w:p>
          <w:tbl>
            <w:tblPr>
              <w:tblStyle w:val="LightGrid-Accent11"/>
              <w:tblW w:w="5000" w:type="pct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2689"/>
              <w:gridCol w:w="2688"/>
              <w:gridCol w:w="2688"/>
            </w:tblGrid>
            <w:tr w:rsidR="00A61A59" w14:paraId="4F7E2907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6D615D7F" w14:textId="563C0729" w:rsidR="00A61A59" w:rsidRDefault="00116699" w:rsidP="00AB7ED5">
                  <w:pPr>
                    <w:jc w:val="center"/>
                  </w:pPr>
                  <w:r>
                    <w:t>Name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4B4CBF22" w14:textId="01074EDF" w:rsidR="00A61A59" w:rsidRDefault="0011669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5A4D47B4" w14:textId="37E8F99F" w:rsidR="00A61A59" w:rsidRDefault="0011669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61C4A1C0" w14:textId="1251B8D9" w:rsidR="00A61A59" w:rsidRDefault="0011669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1A59" w14:paraId="4A0CB344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F8C90F" w14:textId="318C64B7" w:rsidR="00A61A59" w:rsidRPr="004D2956" w:rsidRDefault="00116699" w:rsidP="00AB7ED5">
                  <w:pPr>
                    <w:jc w:val="center"/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Quality1</w:t>
                  </w:r>
                  <w:proofErr w:type="spellEnd"/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462449" w14:textId="1A38E3F7" w:rsidR="00A61A59" w:rsidRPr="004D2956" w:rsidRDefault="0011669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Mesh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EAC436" w14:textId="5477CBEB" w:rsidR="00A61A59" w:rsidRPr="004D2956" w:rsidRDefault="0011669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760E3B" w14:textId="59799132" w:rsidR="00A61A59" w:rsidRPr="004D2956" w:rsidRDefault="0011669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</w:tr>
            <w:tr w:rsidR="00A61A59" w14:paraId="5A3629D4" w14:textId="77777777" w:rsidTr="00A14E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0" w:type="pct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461CA1" w14:textId="27FED12D" w:rsidR="00A61A59" w:rsidRDefault="00116699" w:rsidP="000A7C6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5AB63FE" wp14:editId="6906396D">
                        <wp:extent cx="6691630" cy="3369310"/>
                        <wp:effectExtent l="0" t="0" r="0" b="2540"/>
                        <wp:docPr id="2028289803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8289803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1630" cy="3369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C54006" w14:textId="01753CC1" w:rsidR="00A61A59" w:rsidRPr="004D2956" w:rsidRDefault="00116699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center-Static 1-fineMesh-Quality-Quality1</w:t>
                  </w:r>
                </w:p>
              </w:tc>
            </w:tr>
          </w:tbl>
          <w:p w14:paraId="274A69CD" w14:textId="0B58964E" w:rsidR="00A61A59" w:rsidRPr="00F077CB" w:rsidRDefault="00A61A59" w:rsidP="000A7C6B"/>
        </w:tc>
      </w:tr>
    </w:tbl>
    <w:p w14:paraId="0F906080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0E7371D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0D2BE15" w14:textId="49F33696" w:rsidR="002C53F9" w:rsidRDefault="00116699" w:rsidP="000A7C6B">
            <w:pPr>
              <w:pStyle w:val="Heading1"/>
            </w:pPr>
            <w:bookmarkStart w:id="16" w:name="_Toc185354701"/>
            <w:r>
              <w:t>Sensor Details</w:t>
            </w:r>
            <w:bookmarkEnd w:id="16"/>
          </w:p>
          <w:p w14:paraId="56AE89BF" w14:textId="79F917F5" w:rsidR="002C53F9" w:rsidRPr="00F077CB" w:rsidRDefault="00116699" w:rsidP="00116699">
            <w:r>
              <w:t>No Data</w:t>
            </w:r>
          </w:p>
        </w:tc>
      </w:tr>
    </w:tbl>
    <w:p w14:paraId="4139F507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3CA06E8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779EECD" w14:textId="319444BA" w:rsidR="005F5B79" w:rsidRDefault="00116699" w:rsidP="000A7C6B">
            <w:pPr>
              <w:pStyle w:val="Heading1"/>
            </w:pPr>
            <w:bookmarkStart w:id="17" w:name="_Toc185354702"/>
            <w:r>
              <w:lastRenderedPageBreak/>
              <w:t>Resultant Forces</w:t>
            </w:r>
            <w:bookmarkEnd w:id="17"/>
          </w:p>
          <w:p w14:paraId="4BCB0AEF" w14:textId="1FED7581" w:rsidR="005F5B79" w:rsidRPr="000B04D4" w:rsidRDefault="00116699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0DA043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76F5235" w14:textId="67284D73" w:rsidR="005F5B79" w:rsidRDefault="00116699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4B19DDD" w14:textId="192879A2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D01DC42" w14:textId="3029043B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B6BB9ED" w14:textId="0F3ABDBC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EC88CF0" w14:textId="2B3193D4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ED3DD34" w14:textId="00BA7330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16D180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6E049E2" w14:textId="10302C4B" w:rsidR="005F5B79" w:rsidRPr="004D2956" w:rsidRDefault="0011669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7F3AC4" w14:textId="40CF04FB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FE5EF9" w14:textId="309412D7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-0.0149144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58E5458" w14:textId="5B8D9416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-1.86163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467E4D" w14:textId="2800E616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-0.0148029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680AA5" w14:textId="0BE19AE8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1.86175</w:t>
                  </w:r>
                </w:p>
              </w:tc>
            </w:tr>
          </w:tbl>
          <w:p w14:paraId="513FDEAB" w14:textId="53166FEC" w:rsidR="005F5B79" w:rsidRPr="000B04D4" w:rsidRDefault="00116699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60AFF62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A4E3851" w14:textId="4094E442" w:rsidR="005F5B79" w:rsidRDefault="00116699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5D33379" w14:textId="3D9ADA83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26A7DB3" w14:textId="3EF5F313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652693" w14:textId="77589B2C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85BA7A" w14:textId="74455691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64FDBCC" w14:textId="44D28E6C" w:rsidR="005F5B79" w:rsidRDefault="0011669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765854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83163A" w14:textId="2B05830E" w:rsidR="005F5B79" w:rsidRPr="004D2956" w:rsidRDefault="0011669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F883AB" w14:textId="78BDA4BC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DFED5F" w14:textId="7C7AF6F7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A21C78" w14:textId="1D45D4AF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72B01F5" w14:textId="2316DD75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F6F017" w14:textId="5CAE9FAC" w:rsidR="005F5B79" w:rsidRPr="004D2956" w:rsidRDefault="0011669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CB62C30" w14:textId="77777777" w:rsidR="005F5B79" w:rsidRDefault="005F5B79" w:rsidP="000A7C6B"/>
        </w:tc>
      </w:tr>
      <w:tr w:rsidR="005F5B79" w14:paraId="5226D312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877A11C" w14:textId="06C0C8EC" w:rsidR="00C6072D" w:rsidRPr="000B04D4" w:rsidRDefault="00116699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2B8CBF86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06C9D2B" w14:textId="75CB8D29" w:rsidR="00C6072D" w:rsidRDefault="00116699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1D646FA" w14:textId="445D3E17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46D9BD2" w14:textId="7066096A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BFF8734" w14:textId="3C09A1DE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4F2C469" w14:textId="081FCCCC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065C6EA" w14:textId="0DD3C585" w:rsidR="00C6072D" w:rsidRDefault="00116699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7CD4FE57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9C3A37" w14:textId="1CF344D9" w:rsidR="00C6072D" w:rsidRPr="004D2956" w:rsidRDefault="00116699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723535" w14:textId="4823D98A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701B4E" w14:textId="15841A73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2.09487e</w:t>
                  </w:r>
                  <w:proofErr w:type="spellEnd"/>
                  <w:r>
                    <w:rPr>
                      <w:sz w:val="20"/>
                      <w:szCs w:val="20"/>
                    </w:rPr>
                    <w:t>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D44C49" w14:textId="5893920C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1.40928e</w:t>
                  </w:r>
                  <w:proofErr w:type="spellEnd"/>
                  <w:r>
                    <w:rPr>
                      <w:sz w:val="20"/>
                      <w:szCs w:val="20"/>
                    </w:rPr>
                    <w:t>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7F7B45" w14:textId="4700737E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  <w:proofErr w:type="spellStart"/>
                  <w:r>
                    <w:rPr>
                      <w:sz w:val="20"/>
                      <w:szCs w:val="20"/>
                    </w:rPr>
                    <w:t>3.69735e</w:t>
                  </w:r>
                  <w:proofErr w:type="spellEnd"/>
                  <w:r>
                    <w:rPr>
                      <w:sz w:val="20"/>
                      <w:szCs w:val="20"/>
                    </w:rPr>
                    <w:t>-07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A8A529" w14:textId="104D33FF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2.52506e</w:t>
                  </w:r>
                  <w:proofErr w:type="spellEnd"/>
                  <w:r>
                    <w:rPr>
                      <w:sz w:val="20"/>
                      <w:szCs w:val="20"/>
                    </w:rPr>
                    <w:t>-05</w:t>
                  </w:r>
                </w:p>
              </w:tc>
            </w:tr>
          </w:tbl>
          <w:p w14:paraId="122E57C1" w14:textId="61CCEB82" w:rsidR="00C6072D" w:rsidRPr="000B04D4" w:rsidRDefault="00116699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406FF464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6E93C3E" w14:textId="2FBAC934" w:rsidR="00C6072D" w:rsidRDefault="00116699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CB8C1B0" w14:textId="230DA333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6EB2207" w14:textId="57510E1E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5853D03" w14:textId="57F69180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3826719" w14:textId="0E5D623B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CB9D6BD" w14:textId="73D154FF" w:rsidR="00C6072D" w:rsidRDefault="0011669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4038C0E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FF711A" w14:textId="2BC5A755" w:rsidR="00C6072D" w:rsidRPr="004D2956" w:rsidRDefault="00116699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A2C4F1" w14:textId="5D3A9DC3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6A2ADF" w14:textId="5B978690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FB4DE8" w14:textId="2938ADC6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E88D28" w14:textId="2F8E19D2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7C1A23" w14:textId="40B69E37" w:rsidR="00C6072D" w:rsidRPr="004D2956" w:rsidRDefault="0011669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1e</w:t>
                  </w:r>
                  <w:proofErr w:type="spellEnd"/>
                  <w:proofErr w:type="gramEnd"/>
                  <w:r>
                    <w:rPr>
                      <w:sz w:val="20"/>
                      <w:szCs w:val="20"/>
                    </w:rPr>
                    <w:t>-33</w:t>
                  </w:r>
                </w:p>
              </w:tc>
            </w:tr>
          </w:tbl>
          <w:p w14:paraId="30E4BCAC" w14:textId="7152963B" w:rsidR="005F5B79" w:rsidRDefault="005F5B79" w:rsidP="000A7C6B"/>
        </w:tc>
      </w:tr>
      <w:bookmarkEnd w:id="18"/>
      <w:bookmarkEnd w:id="19"/>
      <w:bookmarkEnd w:id="20"/>
    </w:tbl>
    <w:p w14:paraId="367C4968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04CB7D6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D55201C" w14:textId="1FE7EDDB" w:rsidR="0050542D" w:rsidRPr="00116699" w:rsidRDefault="00116699" w:rsidP="00116699">
            <w:pPr>
              <w:pStyle w:val="Heading1"/>
            </w:pPr>
            <w:bookmarkStart w:id="21" w:name="_Toc185354703"/>
            <w:r>
              <w:t>Beams</w:t>
            </w:r>
            <w:bookmarkEnd w:id="21"/>
          </w:p>
          <w:p w14:paraId="329B2447" w14:textId="401CE38B" w:rsidR="00EC2432" w:rsidRDefault="00116699" w:rsidP="00116699">
            <w:r>
              <w:rPr>
                <w:sz w:val="24"/>
                <w:szCs w:val="24"/>
              </w:rPr>
              <w:t>No Data</w:t>
            </w:r>
          </w:p>
        </w:tc>
      </w:tr>
    </w:tbl>
    <w:p w14:paraId="0D96B3F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7083120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9820CBD" w14:textId="7FC7EAE2" w:rsidR="00EC2432" w:rsidRDefault="00116699" w:rsidP="000A7C6B">
            <w:pPr>
              <w:pStyle w:val="Heading1"/>
            </w:pPr>
            <w:bookmarkStart w:id="22" w:name="_Toc185354704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653183F2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6"/>
              <w:gridCol w:w="3064"/>
              <w:gridCol w:w="2334"/>
              <w:gridCol w:w="2664"/>
            </w:tblGrid>
            <w:tr w:rsidR="00116699" w14:paraId="0FC56271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FDCE5D" w14:textId="5D76F589" w:rsidR="00116699" w:rsidRDefault="00116699" w:rsidP="001166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E2AB04" w14:textId="6AA9EF93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C77B37" w14:textId="2DE73394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DCEC0C0" w14:textId="71AB46C3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16699" w14:paraId="7818463D" w14:textId="77777777" w:rsidTr="001B5D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25E309D" w14:textId="29CC8520" w:rsidR="00116699" w:rsidRPr="004D2956" w:rsidRDefault="00116699" w:rsidP="001166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7BCD48" w14:textId="19F622F7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1F0563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5.779e-05psi</w:t>
                  </w:r>
                  <w:proofErr w:type="spellEnd"/>
                </w:p>
                <w:p w14:paraId="327EF941" w14:textId="281E70C5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82795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65A43C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1.959e+02psi</w:t>
                  </w:r>
                  <w:proofErr w:type="spellEnd"/>
                </w:p>
                <w:p w14:paraId="4C2D11FF" w14:textId="6D5A4FE9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76036</w:t>
                  </w:r>
                </w:p>
              </w:tc>
            </w:tr>
            <w:tr w:rsidR="00116699" w14:paraId="041F4695" w14:textId="77777777" w:rsidTr="001B5D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4B93DC" w14:textId="3415C2C3" w:rsidR="00116699" w:rsidRDefault="00116699" w:rsidP="0011669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DD7D3E" wp14:editId="6C8C9A3E">
                        <wp:extent cx="6858000" cy="3453130"/>
                        <wp:effectExtent l="0" t="0" r="0" b="0"/>
                        <wp:docPr id="1429690177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9690177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53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7448F2" w14:textId="14C1235E" w:rsidR="00116699" w:rsidRPr="004D2956" w:rsidRDefault="00116699" w:rsidP="001166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center-Static 1-fineMesh-Stress-Stress1</w:t>
                  </w:r>
                </w:p>
              </w:tc>
            </w:tr>
          </w:tbl>
          <w:p w14:paraId="04FEE87C" w14:textId="77777777" w:rsidR="00116699" w:rsidRDefault="001166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28"/>
              <w:gridCol w:w="3268"/>
              <w:gridCol w:w="2416"/>
              <w:gridCol w:w="2126"/>
            </w:tblGrid>
            <w:tr w:rsidR="00116699" w14:paraId="4D79ED10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B6E9CB" w14:textId="6DE94384" w:rsidR="00116699" w:rsidRDefault="00116699" w:rsidP="001166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33E364" w14:textId="53EECBC7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A75A95" w14:textId="761DAD08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64AC525" w14:textId="3FE62D21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16699" w14:paraId="0BEFB02C" w14:textId="77777777" w:rsidTr="001B5D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8869BC" w14:textId="41D1B509" w:rsidR="00116699" w:rsidRPr="004D2956" w:rsidRDefault="00116699" w:rsidP="001166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4D32DA" w14:textId="13B24344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DA8354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0.000e+00in</w:t>
                  </w:r>
                  <w:proofErr w:type="spellEnd"/>
                </w:p>
                <w:p w14:paraId="69A4C210" w14:textId="14ED1AC4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101035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5070AC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3.126e-03in</w:t>
                  </w:r>
                  <w:proofErr w:type="spellEnd"/>
                </w:p>
                <w:p w14:paraId="70B5DD17" w14:textId="6FFF71F7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37808</w:t>
                  </w:r>
                </w:p>
              </w:tc>
            </w:tr>
            <w:tr w:rsidR="00116699" w14:paraId="20376877" w14:textId="77777777" w:rsidTr="001B5D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6425C" w14:textId="5E2F3022" w:rsidR="00116699" w:rsidRDefault="00116699" w:rsidP="0011669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3566E07" wp14:editId="096B1837">
                        <wp:extent cx="6858000" cy="3453130"/>
                        <wp:effectExtent l="0" t="0" r="0" b="0"/>
                        <wp:docPr id="2122804400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2804400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53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6C63A3" w14:textId="51DC2396" w:rsidR="00116699" w:rsidRPr="004D2956" w:rsidRDefault="00116699" w:rsidP="001166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center-Static 1-fineMesh-Displacement-Displacement1</w:t>
                  </w:r>
                </w:p>
              </w:tc>
            </w:tr>
          </w:tbl>
          <w:p w14:paraId="35E75B35" w14:textId="77777777" w:rsidR="00116699" w:rsidRDefault="001166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116699" w14:paraId="353E421D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309205" w14:textId="1D801447" w:rsidR="00116699" w:rsidRDefault="00116699" w:rsidP="0011669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5E890E" w14:textId="111C91B8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BCC39E" w14:textId="2AEF4790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CA9480E" w14:textId="67273660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16699" w14:paraId="33E62D18" w14:textId="77777777" w:rsidTr="001B5D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7B2448" w14:textId="3CB5CC75" w:rsidR="00116699" w:rsidRPr="004D2956" w:rsidRDefault="00116699" w:rsidP="001166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2BBE83" w14:textId="0FFCF124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ESTRN</w:t>
                  </w:r>
                  <w:proofErr w:type="spellEnd"/>
                  <w:r>
                    <w:rPr>
                      <w:sz w:val="20"/>
                      <w:szCs w:val="20"/>
                    </w:rPr>
                    <w:t>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243EE6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4.045e</w:t>
                  </w:r>
                  <w:proofErr w:type="spellEnd"/>
                  <w:r>
                    <w:rPr>
                      <w:sz w:val="20"/>
                      <w:szCs w:val="20"/>
                    </w:rPr>
                    <w:t>-10</w:t>
                  </w:r>
                </w:p>
                <w:p w14:paraId="4C38980F" w14:textId="4D8DC5EF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62493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E035953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2.671e</w:t>
                  </w:r>
                  <w:proofErr w:type="spellEnd"/>
                  <w:r>
                    <w:rPr>
                      <w:sz w:val="20"/>
                      <w:szCs w:val="20"/>
                    </w:rPr>
                    <w:t>-04</w:t>
                  </w:r>
                </w:p>
                <w:p w14:paraId="322E43A7" w14:textId="1186C62F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13402</w:t>
                  </w:r>
                </w:p>
              </w:tc>
            </w:tr>
            <w:tr w:rsidR="00116699" w14:paraId="42C054F4" w14:textId="77777777" w:rsidTr="001B5D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5CB9E1" w14:textId="66D37489" w:rsidR="00116699" w:rsidRDefault="00116699" w:rsidP="0011669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2AAC32" wp14:editId="31223C2B">
                        <wp:extent cx="6858000" cy="3453130"/>
                        <wp:effectExtent l="0" t="0" r="0" b="0"/>
                        <wp:docPr id="1083350380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3350380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53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539D25" w14:textId="3598CF3F" w:rsidR="00116699" w:rsidRPr="004D2956" w:rsidRDefault="00116699" w:rsidP="001166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center-Static 1-fineMesh-Strain-Strain1</w:t>
                  </w:r>
                </w:p>
              </w:tc>
            </w:tr>
          </w:tbl>
          <w:p w14:paraId="4C2799DA" w14:textId="77777777" w:rsidR="00116699" w:rsidRDefault="0011669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33"/>
              <w:gridCol w:w="3254"/>
              <w:gridCol w:w="2437"/>
              <w:gridCol w:w="2414"/>
            </w:tblGrid>
            <w:tr w:rsidR="00116699" w14:paraId="17335A4B" w14:textId="77777777" w:rsidTr="001B5D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3A9912" w14:textId="14340679" w:rsidR="00116699" w:rsidRDefault="00116699" w:rsidP="00116699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0F214E" w14:textId="4C62DAE3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7D780B" w14:textId="0ACA9033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A72F525" w14:textId="6EA4DFF6" w:rsidR="00116699" w:rsidRDefault="00116699" w:rsidP="0011669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16699" w14:paraId="2414B4A2" w14:textId="77777777" w:rsidTr="001B5D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1BBE86" w14:textId="5863FDFB" w:rsidR="00116699" w:rsidRPr="004D2956" w:rsidRDefault="00116699" w:rsidP="0011669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Factor of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Safety1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68D4E6" w14:textId="759F749E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442E590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4.442e+01</w:t>
                  </w:r>
                  <w:proofErr w:type="spellEnd"/>
                </w:p>
                <w:p w14:paraId="0FBC5A91" w14:textId="456DAA80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76036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FDEC0D" w14:textId="77777777" w:rsidR="00116699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1.506e+08</w:t>
                  </w:r>
                  <w:proofErr w:type="spellEnd"/>
                </w:p>
                <w:p w14:paraId="47EB2C71" w14:textId="52557EBF" w:rsidR="00116699" w:rsidRPr="004D2956" w:rsidRDefault="00116699" w:rsidP="001166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82795</w:t>
                  </w:r>
                </w:p>
              </w:tc>
            </w:tr>
            <w:tr w:rsidR="00116699" w14:paraId="70A3380D" w14:textId="77777777" w:rsidTr="001B5D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626C90" w14:textId="632C5BD9" w:rsidR="00116699" w:rsidRDefault="00116699" w:rsidP="0011669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CC86EC" wp14:editId="18AC9D7B">
                        <wp:extent cx="6858000" cy="3453130"/>
                        <wp:effectExtent l="0" t="0" r="0" b="0"/>
                        <wp:docPr id="1081885557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1885557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53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FEBB59D" w14:textId="2BB0C0A8" w:rsidR="00116699" w:rsidRPr="004D2956" w:rsidRDefault="00116699" w:rsidP="0011669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center-Static 1-fineMesh-Factor of Safety-Factor of Safety1</w:t>
                  </w:r>
                </w:p>
              </w:tc>
            </w:tr>
          </w:tbl>
          <w:p w14:paraId="67167C5C" w14:textId="77777777" w:rsidR="00116699" w:rsidRPr="000B04D4" w:rsidRDefault="00116699" w:rsidP="000A7C6B"/>
          <w:bookmarkEnd w:id="23"/>
          <w:bookmarkEnd w:id="24"/>
          <w:bookmarkEnd w:id="25"/>
          <w:p w14:paraId="1E9FE45B" w14:textId="14D14827" w:rsidR="00EC2432" w:rsidRDefault="00EC2432" w:rsidP="000A7C6B"/>
        </w:tc>
      </w:tr>
    </w:tbl>
    <w:p w14:paraId="10519010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366BE8B1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FBF3BF5" w14:textId="63BFD74A" w:rsidR="000B1701" w:rsidRDefault="00116699" w:rsidP="00116699">
            <w:pPr>
              <w:pStyle w:val="Heading1"/>
            </w:pPr>
            <w:bookmarkStart w:id="26" w:name="_Toc185354705"/>
            <w:r>
              <w:t>Conclusion</w:t>
            </w:r>
            <w:bookmarkEnd w:id="26"/>
          </w:p>
        </w:tc>
      </w:tr>
    </w:tbl>
    <w:p w14:paraId="2F3DDA67" w14:textId="5D0C276C" w:rsidR="00AC3438" w:rsidRPr="00AC3438" w:rsidRDefault="00AC3438" w:rsidP="00116699"/>
    <w:sectPr w:rsidR="00AC3438" w:rsidRPr="00AC3438" w:rsidSect="00116699">
      <w:footerReference w:type="default" r:id="rId31"/>
      <w:footerReference w:type="first" r:id="rId3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88594" w14:textId="77777777" w:rsidR="00BB31E6" w:rsidRDefault="00BB31E6" w:rsidP="00F25CD7">
      <w:pPr>
        <w:spacing w:after="0" w:line="240" w:lineRule="auto"/>
      </w:pPr>
      <w:r>
        <w:separator/>
      </w:r>
    </w:p>
  </w:endnote>
  <w:endnote w:type="continuationSeparator" w:id="0">
    <w:p w14:paraId="1BECACDA" w14:textId="77777777" w:rsidR="00BB31E6" w:rsidRDefault="00BB31E6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FD315C" w14:paraId="15C6CF05" w14:textId="77777777" w:rsidTr="003E1AE9">
      <w:tc>
        <w:tcPr>
          <w:tcW w:w="867" w:type="pct"/>
        </w:tcPr>
        <w:p w14:paraId="3E52DCB5" w14:textId="77777777"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B9866D0" wp14:editId="50AD20F6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BE9D69C" w14:textId="06124074" w:rsidR="00FD315C" w:rsidRDefault="0011669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4DAE3C2" w14:textId="698AE2A8" w:rsidR="00FD315C" w:rsidRDefault="0011669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center</w:t>
          </w:r>
        </w:p>
      </w:tc>
      <w:tc>
        <w:tcPr>
          <w:tcW w:w="0" w:type="auto"/>
          <w:vAlign w:val="bottom"/>
        </w:tcPr>
        <w:p w14:paraId="7C604F15" w14:textId="77777777"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700A5FF" w14:textId="77777777" w:rsidR="00FD315C" w:rsidRPr="00BF0BC4" w:rsidRDefault="00FD315C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14:paraId="78BA2996" w14:textId="77777777" w:rsidTr="00BF0BC4">
      <w:tc>
        <w:tcPr>
          <w:tcW w:w="1908" w:type="dxa"/>
        </w:tcPr>
        <w:p w14:paraId="3F9A9EE9" w14:textId="77777777"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CD670AF" wp14:editId="69ADB1F4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29CF39D8" w14:textId="16EC976B" w:rsidR="00FD315C" w:rsidRDefault="0011669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DEAEE36" w14:textId="0D22FDD6" w:rsidR="00FD315C" w:rsidRDefault="0011669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center</w:t>
          </w:r>
        </w:p>
      </w:tc>
      <w:tc>
        <w:tcPr>
          <w:tcW w:w="360" w:type="dxa"/>
          <w:vAlign w:val="bottom"/>
        </w:tcPr>
        <w:p w14:paraId="08C13FD3" w14:textId="77777777"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8DA5894" w14:textId="77777777"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1E632" w14:textId="77777777" w:rsidR="00BB31E6" w:rsidRDefault="00BB31E6" w:rsidP="00F25CD7">
      <w:pPr>
        <w:spacing w:after="0" w:line="240" w:lineRule="auto"/>
      </w:pPr>
      <w:r>
        <w:separator/>
      </w:r>
    </w:p>
  </w:footnote>
  <w:footnote w:type="continuationSeparator" w:id="0">
    <w:p w14:paraId="05CEF842" w14:textId="77777777" w:rsidR="00BB31E6" w:rsidRDefault="00BB31E6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69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1669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51DF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123E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8F26FC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31E6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55F8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87DC94"/>
  <w15:docId w15:val="{84FDA224-5734-40FF-9C57-71F058FC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an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9536B-F49F-44C4-B3F5-69652360B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18</Pages>
  <Words>1746</Words>
  <Characters>11509</Characters>
  <Application>Microsoft Office Word</Application>
  <DocSecurity>0</DocSecurity>
  <Lines>1278</Lines>
  <Paragraphs>1104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Arman</dc:creator>
  <cp:lastModifiedBy>mohammad ali rashidioun</cp:lastModifiedBy>
  <cp:revision>2</cp:revision>
  <dcterms:created xsi:type="dcterms:W3CDTF">2024-12-18T04:03:00Z</dcterms:created>
  <dcterms:modified xsi:type="dcterms:W3CDTF">2024-12-18T04:03:00Z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3236f3c48f959b01039cd9bb504eba065da7d14177b1c219a9db9c05cf72c3a9</vt:lpwstr>
  </property>
</Properties>
</file>